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{%p for a in secties.geadresseerde %}</w:t>
      </w:r>
    </w:p>
    <w:p>
      <w:r>
        <w:t xml:space="preserve">{{ a.tekst }}</w:t>
      </w:r>
    </w:p>
    <w:p>
      <w:r>
        <w:t xml:space="preserve">{%p endfor %}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{%p for a in secties.betreft %}</w:t>
      </w:r>
    </w:p>
    <w:p>
      <w:pPr>
        <w:ind w:hanging="709"/>
      </w:pPr>
      <w:r>
        <w:rPr>
          <w:sz w:val="14"/>
        </w:rPr>
        <w:t xml:space="preserve">{{ a.tekst }}</w:t>
      </w:r>
      {% if a.nadruk %}
      <w:r>
        <w:rPr>
          <w:sz w:val="14"/>
        </w:rPr>
        <w:tab/>
      </w:r>
      <w:r>
        <w:rPr>
          <w:b/>
        </w:rPr>
        <w:t xml:space="preserve">{{ a.nadruk }}</w:t>
      </w:r>
      {% endif %}
    </w:p>
    <w:p>
      <w:r>
        <w:t xml:space="preserve">{%p endfor %}</w:t>
      </w:r>
    </w:p>
    <w:p>
      <w:r>
        <w:t xml:space="preserve"/>
      </w:r>
    </w:p>
    <w:p>
      <w:r>
        <w:t xml:space="preserve">{%p for a in secties.kenmerken %}</w:t>
      </w:r>
    </w:p>
    <w:p>
      <w:r>
        <w:t xml:space="preserve">{%p if loop.first %}</w:t>
      </w:r>
    </w:p>
    <w:p>
      <w:pPr>
        <w:ind w:hanging="851"/>
      </w:pPr>
      <w:r>
        <w:rPr>
          <w:sz w:val="14"/>
        </w:rPr>
        <w:t xml:space="preserve">{{ a.tekst }}</w:t>
      </w:r>
      {% if a.nadruk %}
      <w:r>
        <w:rPr>
          <w:sz w:val="14"/>
        </w:rPr>
        <w:tab/>
      </w:r>
      <w:r>
        <w:t xml:space="preserve">{{ a.nadruk }}</w:t>
      </w:r>
      {% endif %}
    </w:p>
    <w:p>
      <w:r>
        <w:t xml:space="preserve">{%p else %}</w:t>
      </w:r>
    </w:p>
    <w:p>
      <w:r>
        <w:t xml:space="preserve">{{ a.tekst }}</w:t>
      </w:r>
    </w:p>
    <w:p>
      <w:r>
        <w:t xml:space="preserve">{%p endif %}</w:t>
      </w:r>
    </w:p>
    <w:p>
      <w:r>
        <w:t xml:space="preserve">{%p if loop.first %}</w:t>
      </w:r>
    </w:p>
    <w:p>
      <w:r>
        <w:t xml:space="preserve"/>
      </w:r>
    </w:p>
    <w:p>
      <w:r>
        <w:t xml:space="preserve">{%p endif %}</w:t>
      </w:r>
    </w:p>
    <w:p>
      <w:r>
        <w:t xml:space="preserve">{%p endfor %}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{%p for a in secties.aanhef %}</w:t>
      </w:r>
    </w:p>
    <w:p>
      <w:r>
        <w:t xml:space="preserve">{{ a.tekst }}</w:t>
      </w:r>
    </w:p>
    <w:p>
      <w:r>
        <w:t xml:space="preserve">{%p endfor %}</w:t>
      </w:r>
    </w:p>
    <w:p>
      <w:r>
        <w:t xml:space="preserve"/>
      </w:r>
    </w:p>
    <w:p>
      <w:r>
        <w:t xml:space="preserve">{%p for sectie in romp %}</w:t>
      </w:r>
    </w:p>
    <w:p>
      <w:r>
        <w:t xml:space="preserve">{%p for a in sectie %}</w:t>
      </w:r>
    </w:p>
    <w:p>
      <w:r>
        <w:t xml:space="preserve">{%p if a.stijl == 'kop' %}</w:t>
      </w:r>
    </w:p>
    <w:p>
      <w:r>
        <w:rPr>
          <w:u w:val="single"/>
        </w:rPr>
        <w:t xml:space="preserve">{{ a.tekst }}</w:t>
      </w:r>
    </w:p>
    <w:p>
      <w:r>
        <w:t xml:space="preserve">{%p elif a.stijl == 'kopvet' %}</w:t>
      </w:r>
    </w:p>
    <w:p>
      <w:r>
        <w:rPr>
          <w:b/>
        </w:rPr>
        <w:t xml:space="preserve">{{ a.tekst }}</w:t>
      </w:r>
    </w:p>
    <w:p>
      <w:r>
        <w:t xml:space="preserve">{%p elif a.stijl == 'opsomming' %}</w:t>
      </w:r>
    </w:p>
    <w:p>
      <w:pPr>
        <w:pStyle w:val="Lijstalinea"/>
        <w:numPr>
          <w:ilvl w:val="0"/>
          <w:numId w:val="3"/>
        </w:numPr>
      </w:pPr>
      <w:r>
        {% if a.cursief %}
        <w:rPr>
          <w:i/>
        </w:rPr>
        {% endif %}
        <w:t xml:space="preserve">{{ a.tekst }}</w:t>
      </w:r>
    </w:p>
    <w:p>
      <w:r>
        <w:t xml:space="preserve">{%p elif a.stijl == 'prijs' %}</w:t>
      </w:r>
    </w:p>
    <w:p>
      <w:pPr>
        <w:pStyle w:val="Standaard"/>
      </w:pPr>
      <w:r>
        <w:t xml:space="preserve">{{ a.tekst }}</w:t>
      </w:r>
      <w:r>
        <w:rPr>
          <w:b/>
        </w:rPr>
        <w:t xml:space="preserve">{{ a.nadruk }}</w:t>
      </w:r>
    </w:p>
    <w:p>
      <w:r>
        <w:t xml:space="preserve">{%p else %}</w:t>
      </w:r>
    </w:p>
    <w:p>
      <w:pPr>
        <w:pStyle w:val="Standaard"/>
      </w:pPr>
      <w:r>
        {% if a.cursief %}
        <w:rPr>
          <w:i/>
        </w:rPr>
        {% endif %}
        <w:t xml:space="preserve">{{ a.tekst }}</w:t>
      </w:r>
    </w:p>
    <w:p>
      <w:r>
        <w:t xml:space="preserve">{%p endif %}</w:t>
      </w:r>
    </w:p>
    <w:p>
      <w:r>
        <w:t xml:space="preserve">{%p if a.witregel_erna %}</w:t>
      </w:r>
    </w:p>
    <w:p>
      <w:r>
        <w:t xml:space="preserve"/>
      </w:r>
    </w:p>
    <w:p>
      <w:r>
        <w:t xml:space="preserve">{%p endif %}</w:t>
      </w:r>
    </w:p>
    <w:p>
      <w:r>
        <w:t xml:space="preserve">{%p endfor %}</w:t>
      </w:r>
    </w:p>
    <w:p>
      <w:r>
        <w:t xml:space="preserve">{%p endfor %}</w:t>
      </w:r>
    </w:p>
    <w:sectPr w:rsidR="00CB428E" w:rsidRPr="001C7B8D" w:rsidSect="00376600">
      <w:footerReference w:type="even" r:id="rId11"/>
      <w:footerReference w:type="default" r:id="rId12"/>
      <w:headerReference w:type="first" r:id="rId13"/>
      <w:footerReference w:type="first" r:id="rId14"/>
      <w:pgSz w:w="11905" w:h="16837" w:code="9"/>
      <w:pgMar w:top="2268" w:right="1418" w:bottom="1134" w:left="1588" w:header="709" w:footer="397" w:gutter="0"/>
      <w:pgNumType w:fmt="numberInDash" w:start="1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2526" w14:textId="77777777" w:rsidR="000C473E" w:rsidRDefault="000C473E" w:rsidP="001D3257">
      <w:r>
        <w:separator/>
      </w:r>
    </w:p>
  </w:endnote>
  <w:endnote w:type="continuationSeparator" w:id="0">
    <w:p w14:paraId="365E1FF3" w14:textId="77777777" w:rsidR="000C473E" w:rsidRDefault="000C473E" w:rsidP="001D3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4FCA3" w14:textId="319E6D36" w:rsidR="000C473E" w:rsidRDefault="000C473E">
    <w:pPr>
      <w:pStyle w:val="Voettekst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25D088CF" wp14:editId="4CA77D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21385" cy="345440"/>
              <wp:effectExtent l="0" t="0" r="12065" b="0"/>
              <wp:wrapNone/>
              <wp:docPr id="1449518801" name="Tekstvak 2" descr="C2-Vertrouwelij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B736C" w14:textId="5697E919" w:rsidR="000C473E" w:rsidRPr="000C473E" w:rsidRDefault="000C473E" w:rsidP="000C473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7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C2-Vertrouwelijk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D088CF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alt="C2-Vertrouwelijk" style="position:absolute;margin-left:0;margin-top:0;width:72.55pt;height:27.2pt;z-index:2516725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" filled="f" stroked="f">
              <v:textbox style="mso-fit-shape-to-text:t" inset="0,0,0,15pt">
                <w:txbxContent>
                  <w:p w14:paraId="514B736C" w14:textId="5697E919" w:rsidR="000C473E" w:rsidRPr="000C473E" w:rsidRDefault="000C473E" w:rsidP="000C473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7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C2-Vertrouwelijk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E67EF" w14:textId="67E378D9" w:rsidR="00615FF4" w:rsidRPr="002F416D" w:rsidRDefault="000C473E">
    <w:pPr>
      <w:pStyle w:val="Voettekst"/>
      <w:jc w:val="center"/>
      <w:rPr>
        <w:szCs w:val="18"/>
      </w:rPr>
    </w:pPr>
    <w:r>
      <w:rPr>
        <w:noProof/>
        <w:snapToGrid/>
        <w:szCs w:val="18"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1C9FFCBE" wp14:editId="42C3E4E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21385" cy="345440"/>
              <wp:effectExtent l="0" t="0" r="12065" b="0"/>
              <wp:wrapNone/>
              <wp:docPr id="923465051" name="Tekstvak 3" descr="C2-Vertrouwelij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CCD62" w14:textId="3F900A02" w:rsidR="000C473E" w:rsidRPr="000C473E" w:rsidRDefault="000C473E" w:rsidP="000C473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7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C2-Vertrouwelijk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FFCBE" id="_x0000_t202" coordsize="21600,21600" o:spt="202" path="m,l,21600r21600,l21600,xe">
              <v:stroke joinstyle="miter"/>
              <v:path gradientshapeok="t" o:connecttype="rect"/>
            </v:shapetype>
            <v:shape id="Tekstvak 3" o:spid="_x0000_s1027" type="#_x0000_t202" alt="C2-Vertrouwelijk" style="position:absolute;left:0;text-align:left;margin-left:0;margin-top:0;width:72.55pt;height:27.2pt;z-index:25167360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" filled="f" stroked="f">
              <v:textbox style="mso-fit-shape-to-text:t" inset="0,0,0,15pt">
                <w:txbxContent>
                  <w:p w14:paraId="48ECCD62" w14:textId="3F900A02" w:rsidR="000C473E" w:rsidRPr="000C473E" w:rsidRDefault="000C473E" w:rsidP="000C473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7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C2-Vertrouwelijk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25DA5" w:rsidRPr="002F416D">
      <w:rPr>
        <w:szCs w:val="18"/>
      </w:rPr>
      <w:fldChar w:fldCharType="begin"/>
    </w:r>
    <w:r w:rsidR="00A84BC2" w:rsidRPr="002F416D">
      <w:rPr>
        <w:szCs w:val="18"/>
      </w:rPr>
      <w:instrText xml:space="preserve"> PAGE   \* MERGEFORMAT </w:instrText>
    </w:r>
    <w:r w:rsidR="00125DA5" w:rsidRPr="002F416D">
      <w:rPr>
        <w:szCs w:val="18"/>
      </w:rPr>
      <w:fldChar w:fldCharType="separate"/>
    </w:r>
    <w:r w:rsidR="007E42DA">
      <w:rPr>
        <w:noProof/>
        <w:szCs w:val="18"/>
      </w:rPr>
      <w:t>- 2 -</w:t>
    </w:r>
    <w:r w:rsidR="00125DA5" w:rsidRPr="002F416D">
      <w:rPr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0E8C" w14:textId="68667FA7" w:rsidR="00286EBA" w:rsidRPr="006C718F" w:rsidRDefault="000C473E" w:rsidP="00286EBA">
    <w:pPr>
      <w:rPr>
        <w:iCs/>
        <w:sz w:val="8"/>
        <w:szCs w:val="8"/>
      </w:rPr>
    </w:pPr>
    <w:bookmarkStart w:id="5" w:name="_Hlk47446657"/>
    <w:bookmarkStart w:id="6" w:name="_Hlk47512746"/>
    <w:r>
      <w:rPr>
        <w:iCs/>
        <w:noProof/>
        <w:snapToGrid/>
        <w:sz w:val="8"/>
        <w:szCs w:val="8"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3F3C0AB3" wp14:editId="4BAECF13">
              <wp:simplePos x="1009650" y="101473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21385" cy="345440"/>
              <wp:effectExtent l="0" t="0" r="12065" b="0"/>
              <wp:wrapNone/>
              <wp:docPr id="1905065952" name="Tekstvak 1" descr="C2-Vertrouwelijk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DAF0AE" w14:textId="43501D20" w:rsidR="000C473E" w:rsidRPr="000C473E" w:rsidRDefault="000C473E" w:rsidP="000C473E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0C473E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C2-Vertrouwelijk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3C0AB3" id="_x0000_t202" coordsize="21600,21600" o:spt="202" path="m,l,21600r21600,l21600,xe">
              <v:stroke joinstyle="miter"/>
              <v:path gradientshapeok="t" o:connecttype="rect"/>
            </v:shapetype>
            <v:shape id="Tekstvak 1" o:spid="_x0000_s1028" type="#_x0000_t202" alt="C2-Vertrouwelijk" style="position:absolute;margin-left:0;margin-top:0;width:72.55pt;height:27.2pt;z-index:2516715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" filled="f" stroked="f">
              <v:textbox style="mso-fit-shape-to-text:t" inset="0,0,0,15pt">
                <w:txbxContent>
                  <w:p w14:paraId="2DDAF0AE" w14:textId="43501D20" w:rsidR="000C473E" w:rsidRPr="000C473E" w:rsidRDefault="000C473E" w:rsidP="000C473E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0C473E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C2-Vertrouwelijk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F7A56">
      <w:rPr>
        <w:iCs/>
        <w:noProof/>
        <w:sz w:val="8"/>
        <w:szCs w:val="8"/>
      </w:rPr>
      <w:drawing>
        <wp:anchor distT="0" distB="0" distL="114300" distR="114300" simplePos="0" relativeHeight="251669504" behindDoc="0" locked="0" layoutInCell="1" allowOverlap="1" wp14:anchorId="48BA4DCC" wp14:editId="2E477270">
          <wp:simplePos x="0" y="0"/>
          <wp:positionH relativeFrom="margin">
            <wp:posOffset>4858385</wp:posOffset>
          </wp:positionH>
          <wp:positionV relativeFrom="paragraph">
            <wp:posOffset>-45720</wp:posOffset>
          </wp:positionV>
          <wp:extent cx="1552575" cy="415290"/>
          <wp:effectExtent l="0" t="0" r="0" b="3810"/>
          <wp:wrapThrough wrapText="bothSides">
            <wp:wrapPolygon edited="0">
              <wp:start x="10866" y="0"/>
              <wp:lineTo x="530" y="7927"/>
              <wp:lineTo x="530" y="13872"/>
              <wp:lineTo x="10866" y="17835"/>
              <wp:lineTo x="10866" y="20807"/>
              <wp:lineTo x="12191" y="20807"/>
              <wp:lineTo x="12191" y="17835"/>
              <wp:lineTo x="21202" y="12881"/>
              <wp:lineTo x="21202" y="8917"/>
              <wp:lineTo x="12191" y="0"/>
              <wp:lineTo x="10866" y="0"/>
            </wp:wrapPolygon>
          </wp:wrapThrough>
          <wp:docPr id="4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415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6EBA" w:rsidRPr="006C718F">
      <w:rPr>
        <w:iCs/>
        <w:noProof/>
        <w:sz w:val="8"/>
        <w:szCs w:val="8"/>
      </w:rPr>
      <w:t>Wij leveren</w:t>
    </w:r>
    <w:r w:rsidR="00286EBA" w:rsidRPr="006C718F">
      <w:rPr>
        <w:iCs/>
        <w:sz w:val="8"/>
        <w:szCs w:val="8"/>
      </w:rPr>
      <w:t xml:space="preserve"> volgens de algemene voorwaarden van de Koninklijke Metaalunie (Metaalunievoorwaarden), gedeponeerd ter griffie van de rechtbank te Rotterdam, </w:t>
    </w:r>
  </w:p>
  <w:p w14:paraId="32A7E2D5" w14:textId="77777777" w:rsidR="00286EBA" w:rsidRPr="006C718F" w:rsidRDefault="00286EBA" w:rsidP="00286EBA">
    <w:pPr>
      <w:rPr>
        <w:iCs/>
        <w:sz w:val="8"/>
        <w:szCs w:val="8"/>
      </w:rPr>
    </w:pPr>
    <w:r w:rsidRPr="006C718F">
      <w:rPr>
        <w:iCs/>
        <w:sz w:val="8"/>
        <w:szCs w:val="8"/>
      </w:rPr>
      <w:t>zoals deze luiden volgens de laatstelijk aldaar neergelegde tekst, met uitsluiting van (alle) andere algemene voorwaarden. De voorwaarden zijn bijgesloten</w:t>
    </w:r>
    <w:r w:rsidR="00B357D2">
      <w:rPr>
        <w:iCs/>
        <w:sz w:val="8"/>
        <w:szCs w:val="8"/>
      </w:rPr>
      <w:t>.</w:t>
    </w:r>
  </w:p>
  <w:p w14:paraId="6DB5D447" w14:textId="77777777" w:rsidR="00286EBA" w:rsidRPr="006C718F" w:rsidRDefault="00286EBA" w:rsidP="00286EBA">
    <w:pPr>
      <w:rPr>
        <w:iCs/>
        <w:sz w:val="6"/>
        <w:szCs w:val="6"/>
      </w:rPr>
    </w:pPr>
  </w:p>
  <w:p w14:paraId="739D8BE5" w14:textId="77777777" w:rsidR="00A94708" w:rsidRDefault="00286EBA" w:rsidP="00286EBA">
    <w:pPr>
      <w:rPr>
        <w:sz w:val="8"/>
        <w:szCs w:val="8"/>
      </w:rPr>
    </w:pPr>
    <w:r w:rsidRPr="006C718F">
      <w:rPr>
        <w:sz w:val="8"/>
        <w:szCs w:val="8"/>
      </w:rPr>
      <w:t xml:space="preserve">Voor meer informatie over de verwerking van uw persoonsgegevens en de rechten die u heeft, verwijzen wij u graag naar </w:t>
    </w:r>
  </w:p>
  <w:p w14:paraId="7E0CC3CD" w14:textId="77777777" w:rsidR="00B809B6" w:rsidRPr="00FD37E8" w:rsidRDefault="00286EBA" w:rsidP="00B809B6">
    <w:pPr>
      <w:rPr>
        <w:iCs/>
        <w:sz w:val="10"/>
        <w:szCs w:val="10"/>
      </w:rPr>
    </w:pPr>
    <w:r w:rsidRPr="006C718F">
      <w:rPr>
        <w:sz w:val="8"/>
        <w:szCs w:val="8"/>
      </w:rPr>
      <w:t xml:space="preserve">onze privacyverklaring: </w:t>
    </w:r>
    <w:r w:rsidRPr="00F70C14">
      <w:rPr>
        <w:sz w:val="8"/>
        <w:szCs w:val="8"/>
      </w:rPr>
      <w:t>www.schiltbedrijven.nl/privacyverklaring</w:t>
    </w:r>
    <w:r w:rsidRPr="006C718F">
      <w:rPr>
        <w:sz w:val="8"/>
        <w:szCs w:val="8"/>
      </w:rPr>
      <w:t>.</w:t>
    </w:r>
    <w:bookmarkEnd w:id="5"/>
    <w:bookmarkEnd w:id="6"/>
    <w:r w:rsidR="00B809B6">
      <w:rPr>
        <w:noProof/>
      </w:rPr>
      <w:drawing>
        <wp:anchor distT="0" distB="0" distL="114300" distR="114300" simplePos="0" relativeHeight="251661312" behindDoc="0" locked="0" layoutInCell="1" allowOverlap="1" wp14:anchorId="05FDF8AD" wp14:editId="7B39AAFC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6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2336" behindDoc="0" locked="0" layoutInCell="1" allowOverlap="1" wp14:anchorId="6E6170D7" wp14:editId="2B32EC81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7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3360" behindDoc="0" locked="0" layoutInCell="1" allowOverlap="1" wp14:anchorId="5BA7E934" wp14:editId="53AA4FA6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8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4384" behindDoc="0" locked="0" layoutInCell="1" allowOverlap="1" wp14:anchorId="47BE7263" wp14:editId="70372D0F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1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5408" behindDoc="0" locked="0" layoutInCell="1" allowOverlap="1" wp14:anchorId="0FC88446" wp14:editId="1A873398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20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809B6">
      <w:rPr>
        <w:noProof/>
      </w:rPr>
      <w:drawing>
        <wp:anchor distT="0" distB="0" distL="114300" distR="114300" simplePos="0" relativeHeight="251666432" behindDoc="0" locked="0" layoutInCell="1" allowOverlap="1" wp14:anchorId="4FD3109B" wp14:editId="6F30E199">
          <wp:simplePos x="0" y="0"/>
          <wp:positionH relativeFrom="column">
            <wp:posOffset>258445</wp:posOffset>
          </wp:positionH>
          <wp:positionV relativeFrom="paragraph">
            <wp:posOffset>8915400</wp:posOffset>
          </wp:positionV>
          <wp:extent cx="514350" cy="1533525"/>
          <wp:effectExtent l="0" t="0" r="0" b="9525"/>
          <wp:wrapNone/>
          <wp:docPr id="2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1533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1B07C" w14:textId="77777777" w:rsidR="000C473E" w:rsidRDefault="000C473E" w:rsidP="001D3257">
      <w:r>
        <w:separator/>
      </w:r>
    </w:p>
  </w:footnote>
  <w:footnote w:type="continuationSeparator" w:id="0">
    <w:p w14:paraId="6C5C5642" w14:textId="77777777" w:rsidR="000C473E" w:rsidRDefault="000C473E" w:rsidP="001D3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5D9A4" w14:textId="77777777" w:rsidR="008D6864" w:rsidRDefault="008D6864"/>
  <w:tbl>
    <w:tblPr>
      <w:tblpPr w:leftFromText="141" w:rightFromText="141" w:vertAnchor="text" w:horzAnchor="page" w:tblpX="8788" w:tblpY="-59"/>
      <w:tblOverlap w:val="never"/>
      <w:tblW w:w="0" w:type="auto"/>
      <w:tblLook w:val="04A0" w:firstRow="1" w:lastRow="0" w:firstColumn="1" w:lastColumn="0" w:noHBand="0" w:noVBand="1"/>
    </w:tblPr>
    <w:tblGrid>
      <w:gridCol w:w="3011"/>
    </w:tblGrid>
    <w:tr w:rsidR="008D6864" w14:paraId="0055B6D1" w14:textId="77777777" w:rsidTr="00FF2AF6">
      <w:trPr>
        <w:cantSplit/>
      </w:trPr>
      <w:tc>
        <w:tcPr>
          <w:tcW w:w="3011" w:type="dxa"/>
        </w:tcPr>
        <w:p w14:paraId="2D1B20A0" w14:textId="77777777" w:rsidR="008D6864" w:rsidRDefault="008D6864" w:rsidP="00FF2AF6">
          <w:pPr>
            <w:tabs>
              <w:tab w:val="left" w:pos="573"/>
            </w:tabs>
            <w:rPr>
              <w:b/>
              <w:szCs w:val="18"/>
            </w:rPr>
          </w:pPr>
          <w:r>
            <w:rPr>
              <w:b/>
              <w:szCs w:val="18"/>
            </w:rPr>
            <w:t xml:space="preserve">Schilt </w:t>
          </w:r>
          <w:r w:rsidR="007F7E3F">
            <w:rPr>
              <w:b/>
              <w:szCs w:val="18"/>
            </w:rPr>
            <w:t>Bedrijven</w:t>
          </w:r>
          <w:r>
            <w:rPr>
              <w:b/>
              <w:szCs w:val="18"/>
            </w:rPr>
            <w:t xml:space="preserve"> B.V.</w:t>
          </w:r>
        </w:p>
        <w:p w14:paraId="04BF6EDF" w14:textId="77777777" w:rsidR="008D6864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</w:p>
        <w:p w14:paraId="3F0D2532" w14:textId="77777777" w:rsidR="008D6864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Energieweg 29</w:t>
          </w:r>
        </w:p>
        <w:p w14:paraId="7658D43D" w14:textId="77777777" w:rsidR="008D6864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4231 DJ Meerkerk</w:t>
          </w:r>
        </w:p>
        <w:p w14:paraId="48D329A3" w14:textId="77777777" w:rsidR="008D6864" w:rsidRPr="00A8526B" w:rsidRDefault="008D6864" w:rsidP="00FF2AF6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Telefoon</w:t>
          </w:r>
          <w:r w:rsidRPr="002F7553">
            <w:rPr>
              <w:sz w:val="16"/>
              <w:szCs w:val="16"/>
            </w:rPr>
            <w:t xml:space="preserve"> </w:t>
          </w:r>
          <w:r>
            <w:rPr>
              <w:sz w:val="14"/>
              <w:szCs w:val="14"/>
            </w:rPr>
            <w:t xml:space="preserve">+31 </w:t>
          </w:r>
          <w:r w:rsidRPr="00A8526B">
            <w:rPr>
              <w:sz w:val="14"/>
              <w:szCs w:val="14"/>
            </w:rPr>
            <w:t>(0)183 35 25 44</w:t>
          </w:r>
        </w:p>
        <w:p w14:paraId="67F12742" w14:textId="77777777" w:rsidR="00360F10" w:rsidRPr="003A3491" w:rsidRDefault="00360F10" w:rsidP="00360F10">
          <w:pPr>
            <w:tabs>
              <w:tab w:val="left" w:pos="573"/>
            </w:tabs>
            <w:spacing w:line="264" w:lineRule="auto"/>
            <w:rPr>
              <w:sz w:val="14"/>
              <w:szCs w:val="14"/>
            </w:rPr>
          </w:pPr>
          <w:r w:rsidRPr="003A3491">
            <w:rPr>
              <w:sz w:val="14"/>
              <w:szCs w:val="14"/>
            </w:rPr>
            <w:t>info@schilt</w:t>
          </w:r>
          <w:r>
            <w:rPr>
              <w:sz w:val="14"/>
              <w:szCs w:val="14"/>
            </w:rPr>
            <w:t>bedrijven.nl</w:t>
          </w:r>
        </w:p>
        <w:p w14:paraId="297BEF09" w14:textId="77777777" w:rsidR="00360F10" w:rsidRPr="003A3491" w:rsidRDefault="00360F10" w:rsidP="00360F10">
          <w:pPr>
            <w:tabs>
              <w:tab w:val="left" w:pos="573"/>
            </w:tabs>
            <w:rPr>
              <w:sz w:val="14"/>
              <w:szCs w:val="14"/>
            </w:rPr>
          </w:pPr>
          <w:r w:rsidRPr="003A3491">
            <w:rPr>
              <w:sz w:val="14"/>
              <w:szCs w:val="14"/>
            </w:rPr>
            <w:t>www.schilt</w:t>
          </w:r>
          <w:r>
            <w:rPr>
              <w:sz w:val="14"/>
              <w:szCs w:val="14"/>
            </w:rPr>
            <w:t>bedrijven.nl</w:t>
          </w:r>
        </w:p>
        <w:p w14:paraId="128E00DE" w14:textId="77777777" w:rsidR="008D6864" w:rsidRPr="00A8526B" w:rsidRDefault="008D6864" w:rsidP="00FF2AF6">
          <w:pPr>
            <w:tabs>
              <w:tab w:val="left" w:pos="573"/>
            </w:tabs>
            <w:rPr>
              <w:sz w:val="8"/>
              <w:szCs w:val="8"/>
            </w:rPr>
          </w:pPr>
        </w:p>
        <w:p w14:paraId="6CC3FAE5" w14:textId="77777777" w:rsidR="008D6864" w:rsidRPr="00A8526B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A8526B">
            <w:rPr>
              <w:sz w:val="14"/>
              <w:szCs w:val="14"/>
            </w:rPr>
            <w:t xml:space="preserve">BTW nr.: </w:t>
          </w:r>
          <w:r w:rsidR="00A8526B" w:rsidRPr="00A8526B">
            <w:rPr>
              <w:sz w:val="14"/>
              <w:szCs w:val="14"/>
            </w:rPr>
            <w:t>NL008929634B01</w:t>
          </w:r>
        </w:p>
        <w:p w14:paraId="357D1083" w14:textId="77777777" w:rsidR="008D6864" w:rsidRPr="00A8526B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A8526B">
            <w:rPr>
              <w:sz w:val="14"/>
              <w:szCs w:val="14"/>
            </w:rPr>
            <w:t>KvK nr.</w:t>
          </w:r>
          <w:r w:rsidRPr="00A8526B">
            <w:rPr>
              <w:sz w:val="12"/>
              <w:szCs w:val="12"/>
            </w:rPr>
            <w:t xml:space="preserve"> </w:t>
          </w:r>
          <w:r w:rsidRPr="00A8526B">
            <w:rPr>
              <w:sz w:val="14"/>
              <w:szCs w:val="14"/>
            </w:rPr>
            <w:t>:</w:t>
          </w:r>
          <w:r w:rsidRPr="00A8526B">
            <w:rPr>
              <w:sz w:val="12"/>
              <w:szCs w:val="12"/>
            </w:rPr>
            <w:t xml:space="preserve"> </w:t>
          </w:r>
          <w:r w:rsidRPr="00A8526B">
            <w:rPr>
              <w:sz w:val="14"/>
              <w:szCs w:val="14"/>
            </w:rPr>
            <w:t>23044288</w:t>
          </w:r>
        </w:p>
        <w:p w14:paraId="19EF4C08" w14:textId="77777777" w:rsidR="008D6864" w:rsidRPr="00A8526B" w:rsidRDefault="008D6864" w:rsidP="00FF2AF6">
          <w:pPr>
            <w:tabs>
              <w:tab w:val="left" w:pos="573"/>
            </w:tabs>
            <w:rPr>
              <w:sz w:val="8"/>
              <w:szCs w:val="8"/>
            </w:rPr>
          </w:pPr>
        </w:p>
        <w:p w14:paraId="0C448B9A" w14:textId="77777777" w:rsidR="008D6864" w:rsidRPr="005405DA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5405DA">
            <w:rPr>
              <w:sz w:val="14"/>
              <w:szCs w:val="14"/>
            </w:rPr>
            <w:t>Bankgegevens:</w:t>
          </w:r>
        </w:p>
        <w:p w14:paraId="3CAC4B5E" w14:textId="77777777" w:rsidR="008D6864" w:rsidRPr="003D34A6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3D34A6">
            <w:rPr>
              <w:sz w:val="14"/>
              <w:szCs w:val="14"/>
            </w:rPr>
            <w:t xml:space="preserve">BIC  : </w:t>
          </w:r>
          <w:r w:rsidR="00B824A8" w:rsidRPr="003D34A6">
            <w:rPr>
              <w:sz w:val="14"/>
              <w:szCs w:val="14"/>
            </w:rPr>
            <w:t>INGBNL2A</w:t>
          </w:r>
        </w:p>
        <w:p w14:paraId="38D4265F" w14:textId="77777777" w:rsidR="008D6864" w:rsidRPr="00C364EA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 w:rsidRPr="00C364EA">
            <w:rPr>
              <w:sz w:val="14"/>
              <w:szCs w:val="14"/>
            </w:rPr>
            <w:t xml:space="preserve">IBAN: </w:t>
          </w:r>
          <w:r w:rsidR="00C364EA" w:rsidRPr="00C364EA">
            <w:rPr>
              <w:sz w:val="14"/>
              <w:szCs w:val="14"/>
            </w:rPr>
            <w:t>NL96 INGB 0676 071 317</w:t>
          </w:r>
        </w:p>
        <w:p w14:paraId="3DD0E074" w14:textId="77777777" w:rsidR="008D6864" w:rsidRDefault="008D6864" w:rsidP="00FF2AF6">
          <w:pPr>
            <w:tabs>
              <w:tab w:val="left" w:pos="573"/>
            </w:tabs>
            <w:rPr>
              <w:sz w:val="14"/>
              <w:szCs w:val="14"/>
            </w:rPr>
          </w:pPr>
          <w:r>
            <w:rPr>
              <w:sz w:val="14"/>
              <w:szCs w:val="14"/>
            </w:rPr>
            <w:t>G-rekening:</w:t>
          </w:r>
        </w:p>
        <w:p w14:paraId="113FA918" w14:textId="77777777" w:rsidR="008D6864" w:rsidRDefault="00A55507" w:rsidP="00FF2AF6">
          <w:pPr>
            <w:tabs>
              <w:tab w:val="left" w:pos="573"/>
            </w:tabs>
            <w:rPr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12AFDD46" wp14:editId="7FC87841">
                <wp:simplePos x="0" y="0"/>
                <wp:positionH relativeFrom="margin">
                  <wp:posOffset>-19050</wp:posOffset>
                </wp:positionH>
                <wp:positionV relativeFrom="paragraph">
                  <wp:posOffset>177800</wp:posOffset>
                </wp:positionV>
                <wp:extent cx="1571625" cy="190500"/>
                <wp:effectExtent l="0" t="0" r="9525" b="0"/>
                <wp:wrapThrough wrapText="bothSides">
                  <wp:wrapPolygon edited="0">
                    <wp:start x="0" y="0"/>
                    <wp:lineTo x="0" y="19440"/>
                    <wp:lineTo x="21469" y="19440"/>
                    <wp:lineTo x="21469" y="0"/>
                    <wp:lineTo x="0" y="0"/>
                  </wp:wrapPolygon>
                </wp:wrapThrough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D6864">
            <w:rPr>
              <w:sz w:val="14"/>
              <w:szCs w:val="14"/>
            </w:rPr>
            <w:t>IBAN:</w:t>
          </w:r>
          <w:r w:rsidR="008D6864" w:rsidRPr="005405DA">
            <w:rPr>
              <w:sz w:val="14"/>
              <w:szCs w:val="14"/>
            </w:rPr>
            <w:t xml:space="preserve"> </w:t>
          </w:r>
          <w:r w:rsidR="00C364EA" w:rsidRPr="00C364EA">
            <w:rPr>
              <w:sz w:val="14"/>
              <w:szCs w:val="14"/>
            </w:rPr>
            <w:t>NL76 INGB 0991 025 245</w:t>
          </w:r>
        </w:p>
        <w:p w14:paraId="5246C739" w14:textId="77777777" w:rsidR="008D6864" w:rsidRPr="00E70639" w:rsidRDefault="008D6864" w:rsidP="00FF2AF6">
          <w:pPr>
            <w:tabs>
              <w:tab w:val="left" w:pos="573"/>
            </w:tabs>
            <w:spacing w:line="264" w:lineRule="auto"/>
          </w:pPr>
        </w:p>
      </w:tc>
    </w:tr>
    <w:tr w:rsidR="008D6864" w14:paraId="59D7DD31" w14:textId="77777777" w:rsidTr="00FF2AF6">
      <w:trPr>
        <w:cantSplit/>
      </w:trPr>
      <w:tc>
        <w:tcPr>
          <w:tcW w:w="3011" w:type="dxa"/>
        </w:tcPr>
        <w:p w14:paraId="735332FC" w14:textId="77777777" w:rsidR="008D6864" w:rsidRDefault="008D6864" w:rsidP="00FF2AF6">
          <w:pPr>
            <w:tabs>
              <w:tab w:val="left" w:pos="573"/>
            </w:tabs>
            <w:rPr>
              <w:b/>
              <w:szCs w:val="18"/>
            </w:rPr>
          </w:pPr>
        </w:p>
      </w:tc>
    </w:tr>
  </w:tbl>
  <w:p w14:paraId="494D7B64" w14:textId="77777777" w:rsidR="00615FF4" w:rsidRDefault="00615FF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5BC2"/>
    <w:multiLevelType w:val="hybridMultilevel"/>
    <w:tmpl w:val="CC183518"/>
    <w:lvl w:ilvl="0" w:tplc="B05C6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80793"/>
    <w:multiLevelType w:val="hybridMultilevel"/>
    <w:tmpl w:val="4D842664"/>
    <w:lvl w:ilvl="0" w:tplc="9334AF36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13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A5428"/>
    <w:multiLevelType w:val="hybridMultilevel"/>
    <w:tmpl w:val="A1BE697E"/>
    <w:lvl w:ilvl="0" w:tplc="B05C6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F6163"/>
    <w:multiLevelType w:val="hybridMultilevel"/>
    <w:tmpl w:val="BD027584"/>
    <w:lvl w:ilvl="0" w:tplc="B05C6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4537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3799197">
    <w:abstractNumId w:val="1"/>
  </w:num>
  <w:num w:numId="3" w16cid:durableId="381759062">
    <w:abstractNumId w:val="2"/>
  </w:num>
  <w:num w:numId="4" w16cid:durableId="758453606">
    <w:abstractNumId w:val="0"/>
  </w:num>
  <w:num w:numId="5" w16cid:durableId="596904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3E"/>
    <w:rsid w:val="00005DAF"/>
    <w:rsid w:val="00011E08"/>
    <w:rsid w:val="000215E9"/>
    <w:rsid w:val="00027F3D"/>
    <w:rsid w:val="00040B80"/>
    <w:rsid w:val="00071005"/>
    <w:rsid w:val="0007114D"/>
    <w:rsid w:val="00075A2A"/>
    <w:rsid w:val="0008650F"/>
    <w:rsid w:val="0009686B"/>
    <w:rsid w:val="000C473E"/>
    <w:rsid w:val="000F0BC8"/>
    <w:rsid w:val="000F2609"/>
    <w:rsid w:val="00125DA5"/>
    <w:rsid w:val="001449DC"/>
    <w:rsid w:val="00172459"/>
    <w:rsid w:val="001B65BA"/>
    <w:rsid w:val="001D3257"/>
    <w:rsid w:val="001E2DC4"/>
    <w:rsid w:val="001F4DFC"/>
    <w:rsid w:val="002054FD"/>
    <w:rsid w:val="00210579"/>
    <w:rsid w:val="002261ED"/>
    <w:rsid w:val="0024165C"/>
    <w:rsid w:val="00250791"/>
    <w:rsid w:val="0027335B"/>
    <w:rsid w:val="002750CD"/>
    <w:rsid w:val="0028322F"/>
    <w:rsid w:val="00284EE7"/>
    <w:rsid w:val="00286EBA"/>
    <w:rsid w:val="002A1D44"/>
    <w:rsid w:val="002F07D0"/>
    <w:rsid w:val="002F12EB"/>
    <w:rsid w:val="002F7A56"/>
    <w:rsid w:val="00324E2D"/>
    <w:rsid w:val="003473F5"/>
    <w:rsid w:val="00354064"/>
    <w:rsid w:val="003548A4"/>
    <w:rsid w:val="00360F10"/>
    <w:rsid w:val="003646E6"/>
    <w:rsid w:val="0037094A"/>
    <w:rsid w:val="00376600"/>
    <w:rsid w:val="003B4346"/>
    <w:rsid w:val="003C6524"/>
    <w:rsid w:val="003D3264"/>
    <w:rsid w:val="003D34A6"/>
    <w:rsid w:val="003E47AA"/>
    <w:rsid w:val="003F0283"/>
    <w:rsid w:val="003F1246"/>
    <w:rsid w:val="003F656A"/>
    <w:rsid w:val="00446E16"/>
    <w:rsid w:val="00447708"/>
    <w:rsid w:val="00450EBC"/>
    <w:rsid w:val="004661B5"/>
    <w:rsid w:val="004B2669"/>
    <w:rsid w:val="004D5AF8"/>
    <w:rsid w:val="004E4519"/>
    <w:rsid w:val="00502335"/>
    <w:rsid w:val="0055606F"/>
    <w:rsid w:val="00571194"/>
    <w:rsid w:val="00575410"/>
    <w:rsid w:val="005C5AD7"/>
    <w:rsid w:val="005D09D6"/>
    <w:rsid w:val="00607598"/>
    <w:rsid w:val="00611B59"/>
    <w:rsid w:val="00615FF4"/>
    <w:rsid w:val="00640238"/>
    <w:rsid w:val="006624A8"/>
    <w:rsid w:val="00671DF4"/>
    <w:rsid w:val="00676CB5"/>
    <w:rsid w:val="0069714B"/>
    <w:rsid w:val="006C7194"/>
    <w:rsid w:val="006D7E4D"/>
    <w:rsid w:val="00730C01"/>
    <w:rsid w:val="00741A10"/>
    <w:rsid w:val="00774C57"/>
    <w:rsid w:val="007A3145"/>
    <w:rsid w:val="007C507C"/>
    <w:rsid w:val="007E42DA"/>
    <w:rsid w:val="007F2266"/>
    <w:rsid w:val="007F7E3F"/>
    <w:rsid w:val="00846F4D"/>
    <w:rsid w:val="00855819"/>
    <w:rsid w:val="00880112"/>
    <w:rsid w:val="00891F11"/>
    <w:rsid w:val="008D6864"/>
    <w:rsid w:val="008E55A3"/>
    <w:rsid w:val="008F5EC0"/>
    <w:rsid w:val="00921FE3"/>
    <w:rsid w:val="00924977"/>
    <w:rsid w:val="00945133"/>
    <w:rsid w:val="00962504"/>
    <w:rsid w:val="009778E4"/>
    <w:rsid w:val="009917B7"/>
    <w:rsid w:val="00994E04"/>
    <w:rsid w:val="009A02C9"/>
    <w:rsid w:val="009C0B7B"/>
    <w:rsid w:val="00A127C8"/>
    <w:rsid w:val="00A1649F"/>
    <w:rsid w:val="00A2619A"/>
    <w:rsid w:val="00A31BE9"/>
    <w:rsid w:val="00A418ED"/>
    <w:rsid w:val="00A46479"/>
    <w:rsid w:val="00A52086"/>
    <w:rsid w:val="00A55507"/>
    <w:rsid w:val="00A76BC4"/>
    <w:rsid w:val="00A84BC2"/>
    <w:rsid w:val="00A8526B"/>
    <w:rsid w:val="00A94708"/>
    <w:rsid w:val="00AA0E0E"/>
    <w:rsid w:val="00AA17F7"/>
    <w:rsid w:val="00AA4316"/>
    <w:rsid w:val="00AC1E21"/>
    <w:rsid w:val="00AE174F"/>
    <w:rsid w:val="00AF4928"/>
    <w:rsid w:val="00B025CA"/>
    <w:rsid w:val="00B357D2"/>
    <w:rsid w:val="00B40BD1"/>
    <w:rsid w:val="00B809B6"/>
    <w:rsid w:val="00B824A8"/>
    <w:rsid w:val="00BA301A"/>
    <w:rsid w:val="00BB47AA"/>
    <w:rsid w:val="00BC1984"/>
    <w:rsid w:val="00C14E3A"/>
    <w:rsid w:val="00C15CA8"/>
    <w:rsid w:val="00C33AE5"/>
    <w:rsid w:val="00C364EA"/>
    <w:rsid w:val="00C42811"/>
    <w:rsid w:val="00C47915"/>
    <w:rsid w:val="00C5225C"/>
    <w:rsid w:val="00C61168"/>
    <w:rsid w:val="00C70B00"/>
    <w:rsid w:val="00C72363"/>
    <w:rsid w:val="00C72ED2"/>
    <w:rsid w:val="00C91D27"/>
    <w:rsid w:val="00CA1828"/>
    <w:rsid w:val="00CA2746"/>
    <w:rsid w:val="00CA73E6"/>
    <w:rsid w:val="00CB428E"/>
    <w:rsid w:val="00CC5E02"/>
    <w:rsid w:val="00D06EB2"/>
    <w:rsid w:val="00D26DE5"/>
    <w:rsid w:val="00D55679"/>
    <w:rsid w:val="00D73750"/>
    <w:rsid w:val="00D738B5"/>
    <w:rsid w:val="00D822C2"/>
    <w:rsid w:val="00D8718E"/>
    <w:rsid w:val="00E4552C"/>
    <w:rsid w:val="00E85011"/>
    <w:rsid w:val="00E94963"/>
    <w:rsid w:val="00EA7DA9"/>
    <w:rsid w:val="00EB2A87"/>
    <w:rsid w:val="00EE12BD"/>
    <w:rsid w:val="00EE72A8"/>
    <w:rsid w:val="00EF0A8D"/>
    <w:rsid w:val="00F14020"/>
    <w:rsid w:val="00F461F8"/>
    <w:rsid w:val="00F50CE2"/>
    <w:rsid w:val="00F73428"/>
    <w:rsid w:val="00F859A0"/>
    <w:rsid w:val="00F96445"/>
    <w:rsid w:val="00FA2F16"/>
    <w:rsid w:val="00FA6900"/>
    <w:rsid w:val="00FB2CE3"/>
    <w:rsid w:val="00FD25F0"/>
    <w:rsid w:val="00FE6677"/>
    <w:rsid w:val="00FF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96D41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B428E"/>
    <w:rPr>
      <w:rFonts w:ascii="Verdana" w:hAnsi="Verdana"/>
      <w:snapToGrid w:val="0"/>
      <w:sz w:val="18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450EBC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rsid w:val="00450EBC"/>
    <w:rPr>
      <w:rFonts w:ascii="Verdana" w:hAnsi="Verdana" w:cs="Times New Roman"/>
      <w:snapToGrid w:val="0"/>
      <w:sz w:val="18"/>
      <w:szCs w:val="24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450EBC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link w:val="Voettekst"/>
    <w:uiPriority w:val="99"/>
    <w:rsid w:val="00450EBC"/>
    <w:rPr>
      <w:rFonts w:ascii="Verdana" w:hAnsi="Verdana" w:cs="Times New Roman"/>
      <w:snapToGrid w:val="0"/>
      <w:sz w:val="18"/>
      <w:szCs w:val="24"/>
      <w:lang w:eastAsia="en-US"/>
    </w:rPr>
  </w:style>
  <w:style w:type="table" w:styleId="Tabelraster">
    <w:name w:val="Table Grid"/>
    <w:basedOn w:val="Standaardtabel"/>
    <w:uiPriority w:val="59"/>
    <w:rsid w:val="00A418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5D09D6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5D09D6"/>
    <w:rPr>
      <w:rFonts w:ascii="Tahoma" w:hAnsi="Tahoma" w:cs="Tahoma"/>
      <w:sz w:val="16"/>
      <w:szCs w:val="16"/>
      <w:lang w:eastAsia="en-US"/>
    </w:rPr>
  </w:style>
  <w:style w:type="paragraph" w:styleId="Plattetekst">
    <w:name w:val="Body Text"/>
    <w:basedOn w:val="Standaard"/>
    <w:link w:val="PlattetekstChar"/>
    <w:semiHidden/>
    <w:rsid w:val="00CB428E"/>
    <w:pPr>
      <w:snapToGrid w:val="0"/>
    </w:pPr>
    <w:rPr>
      <w:rFonts w:ascii="Times New Roman" w:hAnsi="Times New Roman" w:cs="Times New Roman"/>
      <w:b/>
      <w:bCs/>
      <w:snapToGrid/>
      <w:sz w:val="24"/>
      <w:szCs w:val="20"/>
    </w:rPr>
  </w:style>
  <w:style w:type="character" w:customStyle="1" w:styleId="PlattetekstChar">
    <w:name w:val="Platte tekst Char"/>
    <w:basedOn w:val="Standaardalinea-lettertype"/>
    <w:link w:val="Plattetekst"/>
    <w:semiHidden/>
    <w:rsid w:val="00CB428E"/>
    <w:rPr>
      <w:rFonts w:ascii="Times New Roman" w:hAnsi="Times New Roman" w:cs="Times New Roman"/>
      <w:b/>
      <w:bCs/>
      <w:sz w:val="24"/>
    </w:rPr>
  </w:style>
  <w:style w:type="paragraph" w:styleId="Lijstalinea">
    <w:name w:val="List Paragraph"/>
    <w:basedOn w:val="Standaard"/>
    <w:uiPriority w:val="34"/>
    <w:qFormat/>
    <w:rsid w:val="00CB428E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88011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80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9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www.schiltbedrijven.nl/privacyverklarin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FD479C0098D47AD887BB3FADF5A97" ma:contentTypeVersion="16" ma:contentTypeDescription="Create a new document." ma:contentTypeScope="" ma:versionID="ba896d1a6b08c2e0e4a192d50990d25e">
  <xsd:schema xmlns:xsd="http://www.w3.org/2001/XMLSchema" xmlns:xs="http://www.w3.org/2001/XMLSchema" xmlns:p="http://schemas.microsoft.com/office/2006/metadata/properties" xmlns:ns2="d3f10b60-3cbd-4d23-b5c5-4759002a3664" xmlns:ns3="8e912f10-1dfe-474b-bcae-1facfb945311" targetNamespace="http://schemas.microsoft.com/office/2006/metadata/properties" ma:root="true" ma:fieldsID="3b0a630885d3fc6d9a59ccde8a894772" ns2:_="" ns3:_="">
    <xsd:import namespace="d3f10b60-3cbd-4d23-b5c5-4759002a3664"/>
    <xsd:import namespace="8e912f10-1dfe-474b-bcae-1facfb9453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10b60-3cbd-4d23-b5c5-4759002a3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63a5a08-bdb1-493c-bc0f-6a026786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12f10-1dfe-474b-bcae-1facfb94531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76242f-27cd-4128-897f-6c186f38cf7d}" ma:internalName="TaxCatchAll" ma:showField="CatchAllData" ma:web="8e912f10-1dfe-474b-bcae-1facfb9453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12f10-1dfe-474b-bcae-1facfb945311" xsi:nil="true"/>
    <lcf76f155ced4ddcb4097134ff3c332f xmlns="d3f10b60-3cbd-4d23-b5c5-4759002a366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546DCA-3670-4F95-8040-066FCADC15C4}"/>
</file>

<file path=customXml/itemProps2.xml><?xml version="1.0" encoding="utf-8"?>
<ds:datastoreItem xmlns:ds="http://schemas.openxmlformats.org/officeDocument/2006/customXml" ds:itemID="{DEBCE3CA-D837-4F05-8A87-6B7997345EB5}">
  <ds:schemaRefs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metadata/properties"/>
    <ds:schemaRef ds:uri="b04eae86-f2f4-495a-bd67-2504a5c91184"/>
  </ds:schemaRefs>
</ds:datastoreItem>
</file>

<file path=customXml/itemProps3.xml><?xml version="1.0" encoding="utf-8"?>
<ds:datastoreItem xmlns:ds="http://schemas.openxmlformats.org/officeDocument/2006/customXml" ds:itemID="{048B8323-AE6D-4E61-8E00-5B62B523E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wand montage.dotx</Template>
  <TotalTime>0</TotalTime>
  <Pages>4</Pages>
  <Words>1097</Words>
  <Characters>6916</Characters>
  <Application>Microsoft Office Word</Application>
  <DocSecurity>0</DocSecurity>
  <Lines>238</Lines>
  <Paragraphs>117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Schilt</Company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 JONG Rianne</dc:creator>
  <cp:lastModifiedBy>VAN DE KORPUT Gertjan</cp:lastModifiedBy>
  <cp:revision>2</cp:revision>
  <cp:lastPrinted>2023-12-20T08:17:00Z</cp:lastPrinted>
  <dcterms:created xsi:type="dcterms:W3CDTF">2026-04-02T11:51:00Z</dcterms:created>
  <dcterms:modified xsi:type="dcterms:W3CDTF">2026-04-02T11:51:00Z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718cffe0,5665e6d1,370af55b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C2-Vertrouwelijk</vt:lpwstr>
  </property>
  <property fmtid="{D5CDD505-2E9C-101B-9397-08002B2CF9AE}" pid="5" name="MSIP_Label_adee8534-ac8b-4717-bcc0-30018ef3ea8e_Enabled">
    <vt:lpwstr>true</vt:lpwstr>
  </property>
  <property fmtid="{D5CDD505-2E9C-101B-9397-08002B2CF9AE}" pid="6" name="MSIP_Label_adee8534-ac8b-4717-bcc0-30018ef3ea8e_SetDate">
    <vt:lpwstr>2026-03-30T15:06:47Z</vt:lpwstr>
  </property>
  <property fmtid="{D5CDD505-2E9C-101B-9397-08002B2CF9AE}" pid="7" name="MSIP_Label_adee8534-ac8b-4717-bcc0-30018ef3ea8e_Method">
    <vt:lpwstr>Standard</vt:lpwstr>
  </property>
  <property fmtid="{D5CDD505-2E9C-101B-9397-08002B2CF9AE}" pid="8" name="MSIP_Label_adee8534-ac8b-4717-bcc0-30018ef3ea8e_Name">
    <vt:lpwstr>NL -  C2-Vertrouwelijk</vt:lpwstr>
  </property>
  <property fmtid="{D5CDD505-2E9C-101B-9397-08002B2CF9AE}" pid="9" name="MSIP_Label_adee8534-ac8b-4717-bcc0-30018ef3ea8e_SiteId">
    <vt:lpwstr>cae7d061-08f3-40dd-80c3-3c0b8889224a</vt:lpwstr>
  </property>
  <property fmtid="{D5CDD505-2E9C-101B-9397-08002B2CF9AE}" pid="10" name="MSIP_Label_adee8534-ac8b-4717-bcc0-30018ef3ea8e_ActionId">
    <vt:lpwstr>5f6af915-5405-4e86-a1d4-ce077988f533</vt:lpwstr>
  </property>
  <property fmtid="{D5CDD505-2E9C-101B-9397-08002B2CF9AE}" pid="11" name="MSIP_Label_adee8534-ac8b-4717-bcc0-30018ef3ea8e_ContentBits">
    <vt:lpwstr>2</vt:lpwstr>
  </property>
  <property fmtid="{D5CDD505-2E9C-101B-9397-08002B2CF9AE}" pid="12" name="MSIP_Label_adee8534-ac8b-4717-bcc0-30018ef3ea8e_Tag">
    <vt:lpwstr>10, 3, 0, 1</vt:lpwstr>
  </property>
  <property fmtid="{D5CDD505-2E9C-101B-9397-08002B2CF9AE}" pid="13" name="ContentTypeId">
    <vt:lpwstr>0x010100474FD479C0098D47AD887BB3FADF5A97</vt:lpwstr>
  </property>
  <property fmtid="{D5CDD505-2E9C-101B-9397-08002B2CF9AE}" pid="14" name="Order">
    <vt:r8>227851200</vt:r8>
  </property>
  <property fmtid="{D5CDD505-2E9C-101B-9397-08002B2CF9AE}" pid="15" name="xd_Signature">
    <vt:bool>false</vt:bool>
  </property>
  <property fmtid="{D5CDD505-2E9C-101B-9397-08002B2CF9AE}" pid="16" name="xd_ProgID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