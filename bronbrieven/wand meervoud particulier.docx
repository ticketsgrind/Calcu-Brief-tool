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EB17A" w14:textId="77777777" w:rsidR="00537773" w:rsidRPr="002C51A6" w:rsidRDefault="00537773" w:rsidP="00537773">
      <w:pPr>
        <w:rPr>
          <w:szCs w:val="18"/>
        </w:rPr>
      </w:pPr>
    </w:p>
    <w:p w14:paraId="3E2B71DB" w14:textId="77777777" w:rsidR="00537773" w:rsidRPr="002C51A6" w:rsidRDefault="00537773" w:rsidP="00537773">
      <w:pPr>
        <w:rPr>
          <w:szCs w:val="18"/>
        </w:rPr>
      </w:pPr>
    </w:p>
    <w:p w14:paraId="23BBC4EA" w14:textId="77777777" w:rsidR="00537773" w:rsidRPr="002C51A6" w:rsidRDefault="00537773" w:rsidP="00537773">
      <w:pPr>
        <w:rPr>
          <w:szCs w:val="18"/>
        </w:rPr>
      </w:pPr>
    </w:p>
    <w:p w14:paraId="4456B19B" w14:textId="7FD254F7" w:rsidR="00EF1E11" w:rsidRPr="002C51A6" w:rsidRDefault="00537773" w:rsidP="00537773">
      <w:pPr>
        <w:rPr>
          <w:szCs w:val="18"/>
        </w:rPr>
      </w:pPr>
      <w:r w:rsidRPr="002C51A6">
        <w:rPr>
          <w:szCs w:val="18"/>
        </w:rPr>
        <w:fldChar w:fldCharType="begin">
          <w:ffData>
            <w:name w:val="Tekstvak1"/>
            <w:enabled/>
            <w:calcOnExit w:val="0"/>
            <w:textInput/>
          </w:ffData>
        </w:fldChar>
      </w:r>
      <w:bookmarkStart w:id="0" w:name="Tekstvak1"/>
      <w:r w:rsidRPr="002C51A6">
        <w:rPr>
          <w:szCs w:val="18"/>
        </w:rPr>
        <w:instrText xml:space="preserve"> FORMTEXT </w:instrText>
      </w:r>
      <w:r w:rsidRPr="002C51A6">
        <w:rPr>
          <w:szCs w:val="18"/>
        </w:rPr>
      </w:r>
      <w:r w:rsidRPr="002C51A6">
        <w:rPr>
          <w:szCs w:val="18"/>
        </w:rPr>
        <w:fldChar w:fldCharType="separate"/>
      </w:r>
      <w:r w:rsidRPr="002C51A6">
        <w:rPr>
          <w:noProof/>
          <w:szCs w:val="18"/>
        </w:rPr>
        <w:t> </w:t>
      </w:r>
      <w:r w:rsidRPr="002C51A6">
        <w:rPr>
          <w:noProof/>
          <w:szCs w:val="18"/>
        </w:rPr>
        <w:t> </w:t>
      </w:r>
      <w:r w:rsidRPr="002C51A6">
        <w:rPr>
          <w:noProof/>
          <w:szCs w:val="18"/>
        </w:rPr>
        <w:t> </w:t>
      </w:r>
      <w:r w:rsidRPr="002C51A6">
        <w:rPr>
          <w:noProof/>
          <w:szCs w:val="18"/>
        </w:rPr>
        <w:t> </w:t>
      </w:r>
      <w:r w:rsidRPr="002C51A6">
        <w:rPr>
          <w:noProof/>
          <w:szCs w:val="18"/>
        </w:rPr>
        <w:t> </w:t>
      </w:r>
      <w:r w:rsidRPr="002C51A6">
        <w:rPr>
          <w:szCs w:val="18"/>
        </w:rPr>
        <w:fldChar w:fldCharType="end"/>
      </w:r>
      <w:bookmarkEnd w:id="0"/>
    </w:p>
    <w:p w14:paraId="1BC1D775" w14:textId="36335A7A" w:rsidR="00537773" w:rsidRDefault="00961C06" w:rsidP="00537773">
      <w:pPr>
        <w:rPr>
          <w:szCs w:val="18"/>
        </w:rPr>
      </w:pPr>
      <w:r w:rsidRPr="00961C06">
        <w:rPr>
          <w:szCs w:val="18"/>
        </w:rPr>
        <w:t>Kemphaan 15</w:t>
      </w:r>
    </w:p>
    <w:p w14:paraId="314EE4C9" w14:textId="0FCFC14A" w:rsidR="00961C06" w:rsidRPr="002C51A6" w:rsidRDefault="00EF1E11" w:rsidP="00537773">
      <w:pPr>
        <w:rPr>
          <w:szCs w:val="18"/>
        </w:rPr>
      </w:pPr>
      <w:r w:rsidRPr="00EF1E11">
        <w:rPr>
          <w:szCs w:val="18"/>
        </w:rPr>
        <w:t>3371 JW</w:t>
      </w:r>
      <w:r>
        <w:rPr>
          <w:szCs w:val="18"/>
        </w:rPr>
        <w:t xml:space="preserve"> </w:t>
      </w:r>
      <w:r w:rsidRPr="00EF1E11">
        <w:rPr>
          <w:szCs w:val="18"/>
        </w:rPr>
        <w:t xml:space="preserve"> Hardinxveld-Giessendam</w:t>
      </w:r>
    </w:p>
    <w:p w14:paraId="767362AA" w14:textId="77777777" w:rsidR="00537773" w:rsidRPr="002C51A6" w:rsidRDefault="00537773" w:rsidP="00537773">
      <w:pPr>
        <w:rPr>
          <w:szCs w:val="18"/>
        </w:rPr>
      </w:pPr>
    </w:p>
    <w:p w14:paraId="439D18AE" w14:textId="77777777" w:rsidR="00537773" w:rsidRPr="002C51A6" w:rsidRDefault="00537773" w:rsidP="00537773">
      <w:pPr>
        <w:rPr>
          <w:szCs w:val="18"/>
        </w:rPr>
      </w:pPr>
    </w:p>
    <w:p w14:paraId="7CC8AE0A" w14:textId="77777777" w:rsidR="00537773" w:rsidRPr="002C51A6" w:rsidRDefault="00537773" w:rsidP="00537773">
      <w:pPr>
        <w:rPr>
          <w:szCs w:val="18"/>
        </w:rPr>
      </w:pPr>
    </w:p>
    <w:p w14:paraId="39C9A5E0" w14:textId="77777777" w:rsidR="00537773" w:rsidRPr="002C51A6" w:rsidRDefault="00537773" w:rsidP="00537773">
      <w:pPr>
        <w:rPr>
          <w:szCs w:val="18"/>
        </w:rPr>
      </w:pPr>
    </w:p>
    <w:p w14:paraId="07ED601D" w14:textId="05C1DC7B" w:rsidR="00537773" w:rsidRPr="002C51A6" w:rsidRDefault="00537773" w:rsidP="00537773">
      <w:pPr>
        <w:ind w:hanging="709"/>
        <w:rPr>
          <w:b/>
          <w:szCs w:val="18"/>
        </w:rPr>
      </w:pPr>
      <w:r w:rsidRPr="002C51A6">
        <w:rPr>
          <w:sz w:val="14"/>
          <w:szCs w:val="18"/>
        </w:rPr>
        <w:t>Betreft</w:t>
      </w:r>
      <w:r w:rsidRPr="002C51A6">
        <w:rPr>
          <w:sz w:val="14"/>
          <w:szCs w:val="18"/>
        </w:rPr>
        <w:tab/>
      </w:r>
      <w:r w:rsidRPr="002C51A6">
        <w:rPr>
          <w:b/>
          <w:szCs w:val="18"/>
        </w:rPr>
        <w:t xml:space="preserve">Airconditioning t.b.v. </w:t>
      </w:r>
      <w:r w:rsidR="00EF1E11">
        <w:rPr>
          <w:b/>
          <w:szCs w:val="18"/>
        </w:rPr>
        <w:t>uw woning</w:t>
      </w:r>
    </w:p>
    <w:p w14:paraId="388CF4EE" w14:textId="77777777" w:rsidR="00537773" w:rsidRPr="002C51A6" w:rsidRDefault="00537773" w:rsidP="00537773">
      <w:pPr>
        <w:rPr>
          <w:szCs w:val="18"/>
        </w:rPr>
      </w:pPr>
    </w:p>
    <w:p w14:paraId="129D1160" w14:textId="255F626B" w:rsidR="00537773" w:rsidRPr="002C51A6" w:rsidRDefault="00537773" w:rsidP="00537773">
      <w:pPr>
        <w:ind w:hanging="851"/>
        <w:rPr>
          <w:szCs w:val="18"/>
        </w:rPr>
      </w:pPr>
      <w:r w:rsidRPr="002C51A6">
        <w:rPr>
          <w:sz w:val="14"/>
          <w:szCs w:val="18"/>
        </w:rPr>
        <w:t>Meerkerk</w:t>
      </w:r>
      <w:r w:rsidRPr="002C51A6">
        <w:rPr>
          <w:sz w:val="14"/>
          <w:szCs w:val="18"/>
        </w:rPr>
        <w:tab/>
      </w:r>
      <w:r w:rsidRPr="002C51A6">
        <w:rPr>
          <w:szCs w:val="18"/>
        </w:rPr>
        <w:fldChar w:fldCharType="begin"/>
      </w:r>
      <w:r w:rsidRPr="002C51A6">
        <w:rPr>
          <w:szCs w:val="18"/>
        </w:rPr>
        <w:instrText xml:space="preserve"> TIME \@ "d MMMM yyyy" </w:instrText>
      </w:r>
      <w:r w:rsidRPr="002C51A6">
        <w:rPr>
          <w:szCs w:val="18"/>
        </w:rPr>
        <w:fldChar w:fldCharType="separate"/>
      </w:r>
      <w:r w:rsidR="006158B9">
        <w:rPr>
          <w:noProof/>
          <w:szCs w:val="18"/>
        </w:rPr>
        <w:t>20 augustus 2026</w:t>
      </w:r>
      <w:r w:rsidRPr="002C51A6">
        <w:rPr>
          <w:szCs w:val="18"/>
        </w:rPr>
        <w:fldChar w:fldCharType="end"/>
      </w:r>
    </w:p>
    <w:p w14:paraId="2EB04B38" w14:textId="77777777" w:rsidR="00537773" w:rsidRPr="002C51A6" w:rsidRDefault="00537773" w:rsidP="00537773">
      <w:pPr>
        <w:rPr>
          <w:szCs w:val="18"/>
        </w:rPr>
      </w:pPr>
    </w:p>
    <w:p w14:paraId="3C4277CA" w14:textId="77777777" w:rsidR="00537773" w:rsidRPr="002C51A6" w:rsidRDefault="00537773" w:rsidP="00537773">
      <w:pPr>
        <w:rPr>
          <w:szCs w:val="18"/>
        </w:rPr>
      </w:pPr>
      <w:r w:rsidRPr="002C51A6">
        <w:rPr>
          <w:szCs w:val="18"/>
        </w:rPr>
        <w:t>Ons project no.</w:t>
      </w:r>
    </w:p>
    <w:p w14:paraId="5CFA4F0E" w14:textId="369698DD" w:rsidR="00537773" w:rsidRPr="002C51A6" w:rsidRDefault="00537773" w:rsidP="00537773">
      <w:pPr>
        <w:rPr>
          <w:szCs w:val="18"/>
        </w:rPr>
      </w:pPr>
      <w:r w:rsidRPr="002C51A6">
        <w:rPr>
          <w:szCs w:val="18"/>
        </w:rPr>
        <w:t xml:space="preserve">Ref. </w:t>
      </w:r>
      <w:proofErr w:type="spellStart"/>
      <w:r w:rsidR="006956A5">
        <w:rPr>
          <w:szCs w:val="18"/>
        </w:rPr>
        <w:t>J</w:t>
      </w:r>
      <w:r w:rsidR="00987B1E">
        <w:rPr>
          <w:szCs w:val="18"/>
        </w:rPr>
        <w:t>vdW</w:t>
      </w:r>
      <w:proofErr w:type="spellEnd"/>
      <w:r w:rsidR="00987B1E">
        <w:rPr>
          <w:szCs w:val="18"/>
        </w:rPr>
        <w:t>/VL/SA</w:t>
      </w:r>
      <w:r w:rsidR="0010401E">
        <w:rPr>
          <w:szCs w:val="18"/>
        </w:rPr>
        <w:t>35838</w:t>
      </w:r>
    </w:p>
    <w:p w14:paraId="698CD6EB" w14:textId="77777777" w:rsidR="00537773" w:rsidRPr="002C51A6" w:rsidRDefault="00537773" w:rsidP="00537773">
      <w:pPr>
        <w:rPr>
          <w:szCs w:val="18"/>
        </w:rPr>
      </w:pPr>
    </w:p>
    <w:p w14:paraId="5B1DD880" w14:textId="77777777" w:rsidR="00537773" w:rsidRPr="002C51A6" w:rsidRDefault="00537773" w:rsidP="00537773">
      <w:pPr>
        <w:rPr>
          <w:szCs w:val="18"/>
        </w:rPr>
      </w:pPr>
    </w:p>
    <w:p w14:paraId="23078C41" w14:textId="77777777" w:rsidR="00537773" w:rsidRPr="002C51A6" w:rsidRDefault="00537773" w:rsidP="00537773">
      <w:pPr>
        <w:rPr>
          <w:szCs w:val="18"/>
        </w:rPr>
      </w:pPr>
      <w:r w:rsidRPr="002C51A6">
        <w:rPr>
          <w:szCs w:val="18"/>
        </w:rPr>
        <w:t>Geachte heer/mevrouw</w:t>
      </w:r>
    </w:p>
    <w:p w14:paraId="49B1858A" w14:textId="77777777" w:rsidR="00537773" w:rsidRPr="002C51A6" w:rsidRDefault="00537773" w:rsidP="00537773">
      <w:pPr>
        <w:tabs>
          <w:tab w:val="left" w:pos="-1440"/>
          <w:tab w:val="left" w:pos="-720"/>
          <w:tab w:val="left" w:pos="-624"/>
          <w:tab w:val="left" w:pos="0"/>
          <w:tab w:val="left" w:pos="206"/>
          <w:tab w:val="left" w:pos="6520"/>
        </w:tabs>
        <w:rPr>
          <w:szCs w:val="18"/>
        </w:rPr>
      </w:pPr>
    </w:p>
    <w:p w14:paraId="3A5CDA65" w14:textId="717C02C0" w:rsidR="00537773" w:rsidRPr="002C51A6" w:rsidRDefault="00537773" w:rsidP="00537773">
      <w:pPr>
        <w:tabs>
          <w:tab w:val="left" w:pos="-1440"/>
          <w:tab w:val="left" w:pos="-720"/>
          <w:tab w:val="left" w:pos="-624"/>
          <w:tab w:val="left" w:pos="0"/>
          <w:tab w:val="left" w:pos="206"/>
          <w:tab w:val="left" w:pos="6520"/>
        </w:tabs>
        <w:rPr>
          <w:szCs w:val="18"/>
        </w:rPr>
      </w:pPr>
      <w:r w:rsidRPr="002C51A6">
        <w:rPr>
          <w:szCs w:val="18"/>
        </w:rPr>
        <w:t>Naar aanleiding van uw</w:t>
      </w:r>
      <w:r w:rsidR="00C4577D">
        <w:rPr>
          <w:szCs w:val="18"/>
        </w:rPr>
        <w:t xml:space="preserve"> telefonische</w:t>
      </w:r>
      <w:r w:rsidRPr="002C51A6">
        <w:rPr>
          <w:szCs w:val="18"/>
        </w:rPr>
        <w:t xml:space="preserve"> aanvraag d.d. </w:t>
      </w:r>
      <w:r w:rsidR="00052492">
        <w:rPr>
          <w:szCs w:val="18"/>
        </w:rPr>
        <w:t>26 jun</w:t>
      </w:r>
      <w:r w:rsidR="00D67E64">
        <w:rPr>
          <w:szCs w:val="18"/>
        </w:rPr>
        <w:t>i</w:t>
      </w:r>
      <w:r w:rsidRPr="002C51A6">
        <w:rPr>
          <w:szCs w:val="18"/>
        </w:rPr>
        <w:t xml:space="preserve"> jl. doen wij u hiermede onze aanbieding toekomen voor het leveren en monteren van airconditioninginstallaties t.b.v.</w:t>
      </w:r>
      <w:r w:rsidR="00C5152C">
        <w:rPr>
          <w:szCs w:val="18"/>
        </w:rPr>
        <w:t xml:space="preserve"> bovengenoemd project. </w:t>
      </w:r>
      <w:r w:rsidRPr="002C51A6">
        <w:rPr>
          <w:szCs w:val="18"/>
        </w:rPr>
        <w:t xml:space="preserve"> </w:t>
      </w:r>
    </w:p>
    <w:p w14:paraId="173337AD" w14:textId="77777777" w:rsidR="00537773" w:rsidRPr="002C51A6" w:rsidRDefault="00537773" w:rsidP="00537773">
      <w:pPr>
        <w:tabs>
          <w:tab w:val="left" w:pos="-1440"/>
          <w:tab w:val="left" w:pos="-720"/>
          <w:tab w:val="left" w:pos="-624"/>
          <w:tab w:val="left" w:pos="0"/>
          <w:tab w:val="left" w:pos="206"/>
          <w:tab w:val="left" w:pos="6520"/>
        </w:tabs>
        <w:rPr>
          <w:szCs w:val="18"/>
        </w:rPr>
      </w:pPr>
    </w:p>
    <w:p w14:paraId="22EB994D" w14:textId="77777777" w:rsidR="00537773" w:rsidRPr="002C51A6" w:rsidRDefault="00537773" w:rsidP="00537773">
      <w:pPr>
        <w:tabs>
          <w:tab w:val="left" w:pos="-1440"/>
          <w:tab w:val="left" w:pos="-720"/>
          <w:tab w:val="left" w:pos="-624"/>
          <w:tab w:val="left" w:pos="0"/>
          <w:tab w:val="left" w:pos="206"/>
          <w:tab w:val="left" w:pos="6520"/>
        </w:tabs>
        <w:rPr>
          <w:b/>
          <w:szCs w:val="18"/>
        </w:rPr>
      </w:pPr>
      <w:r w:rsidRPr="002C51A6">
        <w:rPr>
          <w:b/>
          <w:szCs w:val="18"/>
        </w:rPr>
        <w:t>Aanbieding</w:t>
      </w:r>
    </w:p>
    <w:p w14:paraId="4364F451" w14:textId="77777777" w:rsidR="00537773" w:rsidRPr="002C51A6" w:rsidRDefault="00537773" w:rsidP="00537773">
      <w:pPr>
        <w:tabs>
          <w:tab w:val="left" w:pos="-1440"/>
          <w:tab w:val="left" w:pos="-720"/>
          <w:tab w:val="left" w:pos="-624"/>
          <w:tab w:val="left" w:pos="0"/>
          <w:tab w:val="left" w:pos="206"/>
          <w:tab w:val="left" w:pos="6520"/>
        </w:tabs>
        <w:rPr>
          <w:szCs w:val="18"/>
        </w:rPr>
      </w:pPr>
    </w:p>
    <w:p w14:paraId="12FD9CFF" w14:textId="77777777" w:rsidR="00537773" w:rsidRDefault="00537773" w:rsidP="00537773">
      <w:pPr>
        <w:tabs>
          <w:tab w:val="left" w:pos="-1440"/>
          <w:tab w:val="left" w:pos="-720"/>
          <w:tab w:val="left" w:pos="-624"/>
          <w:tab w:val="left" w:pos="0"/>
          <w:tab w:val="left" w:pos="206"/>
          <w:tab w:val="left" w:pos="6520"/>
        </w:tabs>
        <w:rPr>
          <w:szCs w:val="18"/>
          <w:u w:val="single"/>
        </w:rPr>
      </w:pPr>
      <w:r w:rsidRPr="002C51A6">
        <w:rPr>
          <w:szCs w:val="18"/>
          <w:u w:val="single"/>
        </w:rPr>
        <w:t>Wij specificeren onze aanbieding als volgt:</w:t>
      </w:r>
    </w:p>
    <w:p w14:paraId="10A33575" w14:textId="77777777" w:rsidR="003B1B58" w:rsidRDefault="003B1B58" w:rsidP="00537773">
      <w:pPr>
        <w:tabs>
          <w:tab w:val="left" w:pos="-1440"/>
          <w:tab w:val="left" w:pos="-720"/>
          <w:tab w:val="left" w:pos="-624"/>
          <w:tab w:val="left" w:pos="0"/>
          <w:tab w:val="left" w:pos="206"/>
          <w:tab w:val="left" w:pos="6520"/>
        </w:tabs>
        <w:rPr>
          <w:szCs w:val="18"/>
          <w:u w:val="single"/>
        </w:rPr>
      </w:pPr>
    </w:p>
    <w:p w14:paraId="6B5E34FA" w14:textId="4D57B672" w:rsidR="003B1B58" w:rsidRPr="002C51A6" w:rsidRDefault="003B1B58" w:rsidP="00537773">
      <w:pPr>
        <w:tabs>
          <w:tab w:val="left" w:pos="-1440"/>
          <w:tab w:val="left" w:pos="-720"/>
          <w:tab w:val="left" w:pos="-624"/>
          <w:tab w:val="left" w:pos="0"/>
          <w:tab w:val="left" w:pos="206"/>
          <w:tab w:val="left" w:pos="6520"/>
        </w:tabs>
        <w:rPr>
          <w:szCs w:val="18"/>
        </w:rPr>
      </w:pPr>
      <w:r w:rsidRPr="00364F3A">
        <w:rPr>
          <w:b/>
          <w:bCs/>
          <w:szCs w:val="18"/>
        </w:rPr>
        <w:t>T.b.v. de slaapkamer</w:t>
      </w:r>
      <w:r w:rsidR="00CA12E3">
        <w:rPr>
          <w:b/>
          <w:bCs/>
          <w:szCs w:val="18"/>
        </w:rPr>
        <w:t>:</w:t>
      </w:r>
    </w:p>
    <w:p w14:paraId="267CA6C0" w14:textId="77777777" w:rsidR="00537773" w:rsidRPr="002C51A6" w:rsidRDefault="00537773" w:rsidP="00537773">
      <w:pPr>
        <w:tabs>
          <w:tab w:val="left" w:pos="-1440"/>
          <w:tab w:val="left" w:pos="-720"/>
          <w:tab w:val="left" w:pos="-624"/>
          <w:tab w:val="left" w:pos="0"/>
          <w:tab w:val="left" w:pos="206"/>
          <w:tab w:val="left" w:pos="6520"/>
        </w:tabs>
        <w:rPr>
          <w:szCs w:val="18"/>
        </w:rPr>
      </w:pPr>
    </w:p>
    <w:p w14:paraId="0692859B" w14:textId="77777777" w:rsidR="002969D2" w:rsidRDefault="00537773" w:rsidP="00537773">
      <w:pPr>
        <w:rPr>
          <w:szCs w:val="18"/>
        </w:rPr>
      </w:pPr>
      <w:r w:rsidRPr="002C51A6">
        <w:rPr>
          <w:szCs w:val="18"/>
        </w:rPr>
        <w:t xml:space="preserve">Het leveren en monteren van luchtgekoelde </w:t>
      </w:r>
      <w:proofErr w:type="spellStart"/>
      <w:r w:rsidR="0059603B">
        <w:rPr>
          <w:szCs w:val="18"/>
        </w:rPr>
        <w:t>multi</w:t>
      </w:r>
      <w:r w:rsidRPr="002C51A6">
        <w:rPr>
          <w:szCs w:val="18"/>
        </w:rPr>
        <w:t>splitsystem</w:t>
      </w:r>
      <w:proofErr w:type="spellEnd"/>
      <w:r w:rsidRPr="002C51A6">
        <w:rPr>
          <w:szCs w:val="18"/>
        </w:rPr>
        <w:t xml:space="preserve"> </w:t>
      </w:r>
      <w:proofErr w:type="spellStart"/>
      <w:r w:rsidRPr="002C51A6">
        <w:rPr>
          <w:szCs w:val="18"/>
        </w:rPr>
        <w:t>inverterunit</w:t>
      </w:r>
      <w:proofErr w:type="spellEnd"/>
      <w:r w:rsidR="00CA12E3">
        <w:rPr>
          <w:szCs w:val="18"/>
        </w:rPr>
        <w:t xml:space="preserve"> </w:t>
      </w:r>
      <w:r w:rsidRPr="002C51A6">
        <w:rPr>
          <w:szCs w:val="18"/>
        </w:rPr>
        <w:t xml:space="preserve">geschikt </w:t>
      </w:r>
      <w:proofErr w:type="gramStart"/>
      <w:r w:rsidRPr="002C51A6">
        <w:rPr>
          <w:szCs w:val="18"/>
        </w:rPr>
        <w:t>voor  wand</w:t>
      </w:r>
      <w:r w:rsidRPr="002C51A6">
        <w:rPr>
          <w:szCs w:val="18"/>
        </w:rPr>
        <w:softHyphen/>
        <w:t>monta</w:t>
      </w:r>
      <w:r w:rsidRPr="002C51A6">
        <w:rPr>
          <w:szCs w:val="18"/>
        </w:rPr>
        <w:softHyphen/>
        <w:t>ge</w:t>
      </w:r>
      <w:proofErr w:type="gramEnd"/>
      <w:r w:rsidRPr="002C51A6">
        <w:rPr>
          <w:szCs w:val="18"/>
        </w:rPr>
        <w:t xml:space="preserve"> </w:t>
      </w:r>
      <w:proofErr w:type="spellStart"/>
      <w:r w:rsidRPr="002C51A6">
        <w:rPr>
          <w:szCs w:val="18"/>
        </w:rPr>
        <w:t>fabrikaat</w:t>
      </w:r>
      <w:proofErr w:type="spellEnd"/>
      <w:r w:rsidRPr="002C51A6">
        <w:rPr>
          <w:szCs w:val="18"/>
        </w:rPr>
        <w:t xml:space="preserve"> Panasonic type </w:t>
      </w:r>
      <w:r w:rsidR="002E58FF">
        <w:rPr>
          <w:szCs w:val="18"/>
        </w:rPr>
        <w:t>KIT-</w:t>
      </w:r>
      <w:r w:rsidR="002969D2">
        <w:rPr>
          <w:szCs w:val="18"/>
        </w:rPr>
        <w:t>TZ25CKE.</w:t>
      </w:r>
    </w:p>
    <w:p w14:paraId="5A7C6F64" w14:textId="77777777" w:rsidR="002969D2" w:rsidRDefault="002969D2" w:rsidP="00537773">
      <w:pPr>
        <w:rPr>
          <w:szCs w:val="18"/>
        </w:rPr>
      </w:pPr>
    </w:p>
    <w:p w14:paraId="1715CB80" w14:textId="3902065B" w:rsidR="00537773" w:rsidRDefault="00313FFC" w:rsidP="00537773">
      <w:pPr>
        <w:rPr>
          <w:b/>
          <w:bCs/>
          <w:szCs w:val="18"/>
        </w:rPr>
      </w:pPr>
      <w:r w:rsidRPr="00350396">
        <w:rPr>
          <w:b/>
          <w:bCs/>
          <w:szCs w:val="18"/>
        </w:rPr>
        <w:t xml:space="preserve">T.b.v. </w:t>
      </w:r>
      <w:r w:rsidR="002D23A6" w:rsidRPr="00350396">
        <w:rPr>
          <w:b/>
          <w:bCs/>
          <w:szCs w:val="18"/>
        </w:rPr>
        <w:t>de woonkamer</w:t>
      </w:r>
      <w:r w:rsidR="00350396" w:rsidRPr="00350396">
        <w:rPr>
          <w:b/>
          <w:bCs/>
          <w:szCs w:val="18"/>
        </w:rPr>
        <w:t>:</w:t>
      </w:r>
    </w:p>
    <w:p w14:paraId="3375B37A" w14:textId="77777777" w:rsidR="00350396" w:rsidRDefault="00350396" w:rsidP="00537773">
      <w:pPr>
        <w:rPr>
          <w:b/>
          <w:bCs/>
          <w:szCs w:val="18"/>
        </w:rPr>
      </w:pPr>
    </w:p>
    <w:p w14:paraId="0CD86EBC" w14:textId="4CEC76CE" w:rsidR="00350396" w:rsidRDefault="00350396" w:rsidP="00350396">
      <w:pPr>
        <w:rPr>
          <w:szCs w:val="18"/>
        </w:rPr>
      </w:pPr>
      <w:r w:rsidRPr="002C51A6">
        <w:rPr>
          <w:szCs w:val="18"/>
        </w:rPr>
        <w:t xml:space="preserve">Het leveren en monteren van luchtgekoelde splitsystem </w:t>
      </w:r>
      <w:proofErr w:type="spellStart"/>
      <w:r w:rsidRPr="002C51A6">
        <w:rPr>
          <w:szCs w:val="18"/>
        </w:rPr>
        <w:t>inverterunit</w:t>
      </w:r>
      <w:proofErr w:type="spellEnd"/>
      <w:r>
        <w:rPr>
          <w:szCs w:val="18"/>
        </w:rPr>
        <w:t xml:space="preserve"> </w:t>
      </w:r>
      <w:r w:rsidRPr="002C51A6">
        <w:rPr>
          <w:szCs w:val="18"/>
        </w:rPr>
        <w:t xml:space="preserve">geschikt </w:t>
      </w:r>
      <w:proofErr w:type="gramStart"/>
      <w:r w:rsidRPr="002C51A6">
        <w:rPr>
          <w:szCs w:val="18"/>
        </w:rPr>
        <w:t>voor  wand</w:t>
      </w:r>
      <w:r w:rsidRPr="002C51A6">
        <w:rPr>
          <w:szCs w:val="18"/>
        </w:rPr>
        <w:softHyphen/>
        <w:t>monta</w:t>
      </w:r>
      <w:r w:rsidRPr="002C51A6">
        <w:rPr>
          <w:szCs w:val="18"/>
        </w:rPr>
        <w:softHyphen/>
        <w:t>ge</w:t>
      </w:r>
      <w:proofErr w:type="gramEnd"/>
      <w:r w:rsidRPr="002C51A6">
        <w:rPr>
          <w:szCs w:val="18"/>
        </w:rPr>
        <w:t xml:space="preserve"> </w:t>
      </w:r>
      <w:proofErr w:type="spellStart"/>
      <w:r w:rsidRPr="002C51A6">
        <w:rPr>
          <w:szCs w:val="18"/>
        </w:rPr>
        <w:t>fabrikaat</w:t>
      </w:r>
      <w:proofErr w:type="spellEnd"/>
      <w:r w:rsidRPr="002C51A6">
        <w:rPr>
          <w:szCs w:val="18"/>
        </w:rPr>
        <w:t xml:space="preserve"> Panasonic type </w:t>
      </w:r>
      <w:r>
        <w:rPr>
          <w:szCs w:val="18"/>
        </w:rPr>
        <w:t>KIT-TZ</w:t>
      </w:r>
      <w:r w:rsidR="003B1BF5">
        <w:rPr>
          <w:szCs w:val="18"/>
        </w:rPr>
        <w:t>3</w:t>
      </w:r>
      <w:r>
        <w:rPr>
          <w:szCs w:val="18"/>
        </w:rPr>
        <w:t>5CKE.</w:t>
      </w:r>
    </w:p>
    <w:p w14:paraId="6C978BBB" w14:textId="77777777" w:rsidR="00350396" w:rsidRPr="00350396" w:rsidRDefault="00350396" w:rsidP="00537773">
      <w:pPr>
        <w:rPr>
          <w:b/>
          <w:bCs/>
          <w:szCs w:val="18"/>
        </w:rPr>
      </w:pPr>
    </w:p>
    <w:p w14:paraId="3A2CA65F" w14:textId="77777777" w:rsidR="00537773" w:rsidRPr="002C51A6" w:rsidRDefault="00537773" w:rsidP="00537773">
      <w:pPr>
        <w:tabs>
          <w:tab w:val="left" w:pos="-1440"/>
          <w:tab w:val="left" w:pos="-720"/>
          <w:tab w:val="left" w:pos="-624"/>
          <w:tab w:val="left" w:pos="0"/>
          <w:tab w:val="left" w:pos="206"/>
          <w:tab w:val="left" w:pos="6520"/>
        </w:tabs>
        <w:rPr>
          <w:szCs w:val="18"/>
        </w:rPr>
      </w:pPr>
    </w:p>
    <w:p w14:paraId="5DF75F2E" w14:textId="77777777" w:rsidR="00537773" w:rsidRPr="002C51A6" w:rsidRDefault="00537773" w:rsidP="00537773">
      <w:pPr>
        <w:tabs>
          <w:tab w:val="left" w:pos="-1440"/>
          <w:tab w:val="left" w:pos="-720"/>
          <w:tab w:val="left" w:pos="-624"/>
          <w:tab w:val="left" w:pos="0"/>
          <w:tab w:val="left" w:pos="206"/>
          <w:tab w:val="left" w:pos="6520"/>
        </w:tabs>
        <w:rPr>
          <w:szCs w:val="18"/>
        </w:rPr>
      </w:pPr>
      <w:r w:rsidRPr="002C51A6">
        <w:rPr>
          <w:szCs w:val="18"/>
        </w:rPr>
        <w:t xml:space="preserve">De </w:t>
      </w:r>
      <w:proofErr w:type="spellStart"/>
      <w:r w:rsidRPr="002C51A6">
        <w:rPr>
          <w:szCs w:val="18"/>
        </w:rPr>
        <w:t>binnenunits</w:t>
      </w:r>
      <w:proofErr w:type="spellEnd"/>
      <w:r w:rsidRPr="002C51A6">
        <w:rPr>
          <w:szCs w:val="18"/>
        </w:rPr>
        <w:t xml:space="preserve"> zijn ontworpen voor montage hoog aan de wand, hierdoor wordt de geconditio</w:t>
      </w:r>
      <w:r w:rsidRPr="002C51A6">
        <w:rPr>
          <w:szCs w:val="18"/>
        </w:rPr>
        <w:softHyphen/>
        <w:t xml:space="preserve">neerde lucht hoog in de ruimte ingeblazen waardoor een optimale luchtverdeling in de ruimte wordt gecreëerd. </w:t>
      </w:r>
    </w:p>
    <w:p w14:paraId="760B4B4A" w14:textId="77777777" w:rsidR="00537773" w:rsidRPr="002C51A6" w:rsidRDefault="00537773" w:rsidP="00537773">
      <w:pPr>
        <w:tabs>
          <w:tab w:val="left" w:pos="-1440"/>
          <w:tab w:val="left" w:pos="-720"/>
          <w:tab w:val="left" w:pos="-624"/>
          <w:tab w:val="left" w:pos="0"/>
          <w:tab w:val="left" w:pos="206"/>
          <w:tab w:val="left" w:pos="6520"/>
        </w:tabs>
        <w:rPr>
          <w:szCs w:val="18"/>
        </w:rPr>
      </w:pPr>
    </w:p>
    <w:p w14:paraId="2A543F15" w14:textId="77777777" w:rsidR="00537773" w:rsidRPr="002C51A6" w:rsidRDefault="00537773" w:rsidP="00537773">
      <w:pPr>
        <w:tabs>
          <w:tab w:val="left" w:pos="-1440"/>
          <w:tab w:val="left" w:pos="-720"/>
          <w:tab w:val="left" w:pos="-624"/>
          <w:tab w:val="left" w:pos="0"/>
          <w:tab w:val="left" w:pos="206"/>
          <w:tab w:val="left" w:pos="6520"/>
        </w:tabs>
        <w:rPr>
          <w:szCs w:val="18"/>
        </w:rPr>
      </w:pPr>
      <w:r w:rsidRPr="002C51A6">
        <w:rPr>
          <w:szCs w:val="18"/>
        </w:rPr>
        <w:t xml:space="preserve">De </w:t>
      </w:r>
      <w:proofErr w:type="spellStart"/>
      <w:r w:rsidRPr="002C51A6">
        <w:rPr>
          <w:szCs w:val="18"/>
        </w:rPr>
        <w:t>binnenunits</w:t>
      </w:r>
      <w:proofErr w:type="spellEnd"/>
      <w:r w:rsidRPr="002C51A6">
        <w:rPr>
          <w:szCs w:val="18"/>
        </w:rPr>
        <w:t xml:space="preserve"> zijn voorzien van een automatisch mechanisme dat voortdurend de hoek waaron</w:t>
      </w:r>
      <w:r w:rsidRPr="002C51A6">
        <w:rPr>
          <w:szCs w:val="18"/>
        </w:rPr>
        <w:softHyphen/>
        <w:t>der de luchtstroom wordt uitgeblazen verandert.</w:t>
      </w:r>
    </w:p>
    <w:p w14:paraId="7D04E35D" w14:textId="77777777" w:rsidR="00537773" w:rsidRPr="002C51A6" w:rsidRDefault="00537773" w:rsidP="00537773">
      <w:pPr>
        <w:tabs>
          <w:tab w:val="left" w:pos="-1440"/>
          <w:tab w:val="left" w:pos="-720"/>
          <w:tab w:val="left" w:pos="-624"/>
          <w:tab w:val="left" w:pos="0"/>
          <w:tab w:val="left" w:pos="206"/>
          <w:tab w:val="left" w:pos="6520"/>
        </w:tabs>
        <w:rPr>
          <w:szCs w:val="18"/>
        </w:rPr>
      </w:pPr>
    </w:p>
    <w:p w14:paraId="3F9365B7" w14:textId="77777777" w:rsidR="00537773" w:rsidRPr="002C51A6" w:rsidRDefault="00537773" w:rsidP="00537773">
      <w:pPr>
        <w:tabs>
          <w:tab w:val="left" w:pos="-1440"/>
          <w:tab w:val="left" w:pos="-720"/>
          <w:tab w:val="left" w:pos="-624"/>
          <w:tab w:val="left" w:pos="0"/>
          <w:tab w:val="left" w:pos="206"/>
          <w:tab w:val="left" w:pos="6520"/>
        </w:tabs>
        <w:rPr>
          <w:szCs w:val="18"/>
        </w:rPr>
      </w:pPr>
      <w:r w:rsidRPr="002C51A6">
        <w:rPr>
          <w:szCs w:val="18"/>
        </w:rPr>
        <w:t>De buitenunits werken zeer geruisarm en zijn voorzien van een weerbestendige metalen omkasting.</w:t>
      </w:r>
    </w:p>
    <w:p w14:paraId="14B1EBEF" w14:textId="77777777" w:rsidR="00537773" w:rsidRPr="002C51A6" w:rsidRDefault="00537773" w:rsidP="00537773">
      <w:pPr>
        <w:tabs>
          <w:tab w:val="left" w:pos="-1440"/>
          <w:tab w:val="left" w:pos="-720"/>
          <w:tab w:val="left" w:pos="-624"/>
          <w:tab w:val="left" w:pos="0"/>
          <w:tab w:val="left" w:pos="206"/>
          <w:tab w:val="left" w:pos="6520"/>
        </w:tabs>
        <w:rPr>
          <w:szCs w:val="18"/>
        </w:rPr>
      </w:pPr>
    </w:p>
    <w:p w14:paraId="08B4EA1F" w14:textId="27786078" w:rsidR="00537773" w:rsidRDefault="00537773" w:rsidP="00537773">
      <w:pPr>
        <w:tabs>
          <w:tab w:val="left" w:pos="-1440"/>
          <w:tab w:val="left" w:pos="-720"/>
          <w:tab w:val="left" w:pos="-624"/>
          <w:tab w:val="left" w:pos="0"/>
          <w:tab w:val="left" w:pos="206"/>
          <w:tab w:val="left" w:pos="6520"/>
        </w:tabs>
        <w:rPr>
          <w:szCs w:val="18"/>
        </w:rPr>
      </w:pPr>
      <w:r w:rsidRPr="002C51A6">
        <w:rPr>
          <w:szCs w:val="18"/>
        </w:rPr>
        <w:t>De installatie</w:t>
      </w:r>
      <w:r w:rsidR="002069CC">
        <w:rPr>
          <w:szCs w:val="18"/>
        </w:rPr>
        <w:t xml:space="preserve"> 1</w:t>
      </w:r>
      <w:r w:rsidRPr="002C51A6">
        <w:rPr>
          <w:szCs w:val="18"/>
        </w:rPr>
        <w:t xml:space="preserve"> bestaan uit</w:t>
      </w:r>
      <w:r w:rsidR="002E2001">
        <w:rPr>
          <w:szCs w:val="18"/>
        </w:rPr>
        <w:t xml:space="preserve"> twee</w:t>
      </w:r>
      <w:r w:rsidRPr="002C51A6">
        <w:rPr>
          <w:szCs w:val="18"/>
        </w:rPr>
        <w:t xml:space="preserve"> </w:t>
      </w:r>
      <w:proofErr w:type="spellStart"/>
      <w:r w:rsidRPr="002C51A6">
        <w:rPr>
          <w:szCs w:val="18"/>
        </w:rPr>
        <w:t>binnenunit</w:t>
      </w:r>
      <w:proofErr w:type="spellEnd"/>
      <w:r w:rsidRPr="002C51A6">
        <w:rPr>
          <w:szCs w:val="18"/>
        </w:rPr>
        <w:t xml:space="preserve"> en één buitenunit die d.m.v. koelmiddelleidingen met elkaar verbonden worden.</w:t>
      </w:r>
    </w:p>
    <w:p w14:paraId="0A35143C" w14:textId="77777777" w:rsidR="002069CC" w:rsidRDefault="002069CC" w:rsidP="00537773">
      <w:pPr>
        <w:tabs>
          <w:tab w:val="left" w:pos="-1440"/>
          <w:tab w:val="left" w:pos="-720"/>
          <w:tab w:val="left" w:pos="-624"/>
          <w:tab w:val="left" w:pos="0"/>
          <w:tab w:val="left" w:pos="206"/>
          <w:tab w:val="left" w:pos="6520"/>
        </w:tabs>
        <w:rPr>
          <w:szCs w:val="18"/>
        </w:rPr>
      </w:pPr>
    </w:p>
    <w:p w14:paraId="4B80FB26" w14:textId="2978D0FA" w:rsidR="002069CC" w:rsidRPr="002C51A6" w:rsidRDefault="002069CC" w:rsidP="00537773">
      <w:pPr>
        <w:tabs>
          <w:tab w:val="left" w:pos="-1440"/>
          <w:tab w:val="left" w:pos="-720"/>
          <w:tab w:val="left" w:pos="-624"/>
          <w:tab w:val="left" w:pos="0"/>
          <w:tab w:val="left" w:pos="206"/>
          <w:tab w:val="left" w:pos="6520"/>
        </w:tabs>
        <w:rPr>
          <w:szCs w:val="18"/>
        </w:rPr>
      </w:pPr>
      <w:r w:rsidRPr="002C51A6">
        <w:rPr>
          <w:szCs w:val="18"/>
        </w:rPr>
        <w:t>De installatie</w:t>
      </w:r>
      <w:r>
        <w:rPr>
          <w:szCs w:val="18"/>
        </w:rPr>
        <w:t xml:space="preserve"> 2</w:t>
      </w:r>
      <w:r w:rsidRPr="002C51A6">
        <w:rPr>
          <w:szCs w:val="18"/>
        </w:rPr>
        <w:t xml:space="preserve"> bestaan uit één </w:t>
      </w:r>
      <w:proofErr w:type="spellStart"/>
      <w:r w:rsidRPr="002C51A6">
        <w:rPr>
          <w:szCs w:val="18"/>
        </w:rPr>
        <w:t>binnenunit</w:t>
      </w:r>
      <w:proofErr w:type="spellEnd"/>
      <w:r w:rsidRPr="002C51A6">
        <w:rPr>
          <w:szCs w:val="18"/>
        </w:rPr>
        <w:t xml:space="preserve"> en één buitenunit die d.m.v. koelmiddelleidingen met elkaar verbonden worden.</w:t>
      </w:r>
    </w:p>
    <w:p w14:paraId="73E1568E" w14:textId="77777777" w:rsidR="00537773" w:rsidRPr="002C51A6" w:rsidRDefault="00537773" w:rsidP="00537773">
      <w:pPr>
        <w:tabs>
          <w:tab w:val="left" w:pos="-1440"/>
          <w:tab w:val="left" w:pos="-720"/>
          <w:tab w:val="left" w:pos="-624"/>
          <w:tab w:val="left" w:pos="0"/>
          <w:tab w:val="left" w:pos="206"/>
          <w:tab w:val="left" w:pos="6520"/>
        </w:tabs>
        <w:rPr>
          <w:szCs w:val="18"/>
        </w:rPr>
      </w:pPr>
    </w:p>
    <w:p w14:paraId="26C26A25" w14:textId="77777777" w:rsidR="00537773" w:rsidRPr="002C51A6" w:rsidRDefault="00537773" w:rsidP="00537773">
      <w:pPr>
        <w:tabs>
          <w:tab w:val="left" w:pos="-1440"/>
          <w:tab w:val="left" w:pos="-720"/>
          <w:tab w:val="left" w:pos="-624"/>
          <w:tab w:val="left" w:pos="0"/>
          <w:tab w:val="left" w:pos="206"/>
          <w:tab w:val="left" w:pos="6520"/>
        </w:tabs>
        <w:rPr>
          <w:snapToGrid/>
          <w:szCs w:val="18"/>
        </w:rPr>
      </w:pPr>
      <w:r w:rsidRPr="002C51A6">
        <w:rPr>
          <w:szCs w:val="18"/>
        </w:rPr>
        <w:t>De buitenunits worden geplaatst op geluiddempende rubberen opstelbalken op het platte dak.</w:t>
      </w:r>
    </w:p>
    <w:p w14:paraId="0B6ECEDB" w14:textId="77777777" w:rsidR="00537773" w:rsidRPr="002C51A6" w:rsidRDefault="00537773" w:rsidP="00537773">
      <w:pPr>
        <w:tabs>
          <w:tab w:val="left" w:pos="-1440"/>
          <w:tab w:val="left" w:pos="-720"/>
          <w:tab w:val="left" w:pos="-624"/>
          <w:tab w:val="left" w:pos="0"/>
          <w:tab w:val="left" w:pos="206"/>
          <w:tab w:val="left" w:pos="6520"/>
        </w:tabs>
        <w:rPr>
          <w:szCs w:val="18"/>
        </w:rPr>
      </w:pPr>
    </w:p>
    <w:p w14:paraId="350270FD" w14:textId="77777777" w:rsidR="00537773" w:rsidRPr="002C51A6" w:rsidRDefault="00537773" w:rsidP="00537773">
      <w:pPr>
        <w:tabs>
          <w:tab w:val="left" w:pos="-1440"/>
          <w:tab w:val="left" w:pos="-720"/>
          <w:tab w:val="left" w:pos="-624"/>
          <w:tab w:val="left" w:pos="0"/>
          <w:tab w:val="left" w:pos="206"/>
          <w:tab w:val="left" w:pos="6520"/>
        </w:tabs>
        <w:rPr>
          <w:szCs w:val="18"/>
        </w:rPr>
      </w:pPr>
      <w:r w:rsidRPr="002C51A6">
        <w:rPr>
          <w:szCs w:val="18"/>
        </w:rPr>
        <w:t xml:space="preserve">De buitenunits zijn voorzien van een winterregeling, zodat de installaties kunnen functioneren tot een buitentemperatuur van -15°C. </w:t>
      </w:r>
    </w:p>
    <w:p w14:paraId="39B5740D" w14:textId="77777777" w:rsidR="00537773" w:rsidRPr="002C51A6" w:rsidRDefault="00537773" w:rsidP="00537773">
      <w:pPr>
        <w:tabs>
          <w:tab w:val="left" w:pos="-1440"/>
          <w:tab w:val="left" w:pos="-720"/>
          <w:tab w:val="left" w:pos="-624"/>
          <w:tab w:val="left" w:pos="0"/>
          <w:tab w:val="left" w:pos="206"/>
          <w:tab w:val="left" w:pos="6520"/>
        </w:tabs>
        <w:rPr>
          <w:szCs w:val="18"/>
        </w:rPr>
      </w:pPr>
    </w:p>
    <w:p w14:paraId="0131DDE9" w14:textId="77777777" w:rsidR="00537773" w:rsidRPr="002C51A6" w:rsidRDefault="00537773" w:rsidP="00537773">
      <w:pPr>
        <w:tabs>
          <w:tab w:val="left" w:pos="-1440"/>
          <w:tab w:val="left" w:pos="-720"/>
          <w:tab w:val="left" w:pos="-624"/>
          <w:tab w:val="left" w:pos="0"/>
          <w:tab w:val="left" w:pos="206"/>
          <w:tab w:val="left" w:pos="6520"/>
        </w:tabs>
        <w:rPr>
          <w:szCs w:val="18"/>
        </w:rPr>
      </w:pPr>
      <w:r w:rsidRPr="002C51A6">
        <w:rPr>
          <w:szCs w:val="18"/>
        </w:rPr>
        <w:lastRenderedPageBreak/>
        <w:t xml:space="preserve">Wij leveren en monteren de benodigde koelmiddelleidingen, het benodigde koelmiddel en verzorgen de </w:t>
      </w:r>
      <w:proofErr w:type="spellStart"/>
      <w:r w:rsidRPr="002C51A6">
        <w:rPr>
          <w:szCs w:val="18"/>
        </w:rPr>
        <w:t>condensafvoerleidingen</w:t>
      </w:r>
      <w:proofErr w:type="spellEnd"/>
      <w:r w:rsidRPr="002C51A6">
        <w:rPr>
          <w:szCs w:val="18"/>
        </w:rPr>
        <w:t xml:space="preserve"> op een door derden </w:t>
      </w:r>
      <w:proofErr w:type="spellStart"/>
      <w:r w:rsidRPr="002C51A6">
        <w:rPr>
          <w:szCs w:val="18"/>
        </w:rPr>
        <w:t>t.p.v</w:t>
      </w:r>
      <w:proofErr w:type="spellEnd"/>
      <w:r w:rsidRPr="002C51A6">
        <w:rPr>
          <w:szCs w:val="18"/>
        </w:rPr>
        <w:t xml:space="preserve">. de </w:t>
      </w:r>
      <w:proofErr w:type="spellStart"/>
      <w:r w:rsidRPr="002C51A6">
        <w:rPr>
          <w:szCs w:val="18"/>
        </w:rPr>
        <w:t>binnenunit</w:t>
      </w:r>
      <w:proofErr w:type="spellEnd"/>
      <w:r w:rsidRPr="002C51A6">
        <w:rPr>
          <w:szCs w:val="18"/>
        </w:rPr>
        <w:t xml:space="preserve"> aan te leveren riolering</w:t>
      </w:r>
      <w:r w:rsidR="00D27395">
        <w:rPr>
          <w:szCs w:val="18"/>
        </w:rPr>
        <w:t>s</w:t>
      </w:r>
      <w:r w:rsidRPr="002C51A6">
        <w:rPr>
          <w:szCs w:val="18"/>
        </w:rPr>
        <w:t xml:space="preserve">aansluiting ø 32 mm PVC. </w:t>
      </w:r>
      <w:proofErr w:type="gramStart"/>
      <w:r w:rsidRPr="002C51A6">
        <w:rPr>
          <w:szCs w:val="18"/>
        </w:rPr>
        <w:t>Tevens</w:t>
      </w:r>
      <w:proofErr w:type="gramEnd"/>
      <w:r w:rsidRPr="002C51A6">
        <w:rPr>
          <w:szCs w:val="18"/>
        </w:rPr>
        <w:t xml:space="preserve"> worden de units door ons in</w:t>
      </w:r>
      <w:r w:rsidR="00D27395">
        <w:rPr>
          <w:szCs w:val="18"/>
        </w:rPr>
        <w:t xml:space="preserve"> </w:t>
      </w:r>
      <w:r w:rsidRPr="002C51A6">
        <w:rPr>
          <w:szCs w:val="18"/>
        </w:rPr>
        <w:t>bedrijf</w:t>
      </w:r>
      <w:r w:rsidR="00D27395">
        <w:rPr>
          <w:szCs w:val="18"/>
        </w:rPr>
        <w:t xml:space="preserve"> </w:t>
      </w:r>
      <w:r w:rsidRPr="002C51A6">
        <w:rPr>
          <w:szCs w:val="18"/>
        </w:rPr>
        <w:t>gesteld, ingere</w:t>
      </w:r>
      <w:r w:rsidRPr="002C51A6">
        <w:rPr>
          <w:szCs w:val="18"/>
        </w:rPr>
        <w:softHyphen/>
        <w:t>geld en voorzien van een werkschakelaar.</w:t>
      </w:r>
    </w:p>
    <w:p w14:paraId="711AD62F" w14:textId="77777777" w:rsidR="00537773" w:rsidRPr="002C51A6" w:rsidRDefault="00537773" w:rsidP="00537773">
      <w:pPr>
        <w:tabs>
          <w:tab w:val="left" w:pos="-1440"/>
          <w:tab w:val="left" w:pos="-720"/>
          <w:tab w:val="left" w:pos="-624"/>
          <w:tab w:val="left" w:pos="0"/>
          <w:tab w:val="left" w:pos="206"/>
          <w:tab w:val="left" w:pos="6520"/>
        </w:tabs>
        <w:rPr>
          <w:szCs w:val="18"/>
        </w:rPr>
      </w:pPr>
    </w:p>
    <w:p w14:paraId="2D97BF2A" w14:textId="77777777" w:rsidR="00537773" w:rsidRPr="002C51A6" w:rsidRDefault="00537773" w:rsidP="00537773">
      <w:pPr>
        <w:tabs>
          <w:tab w:val="left" w:pos="-1440"/>
          <w:tab w:val="left" w:pos="-720"/>
          <w:tab w:val="left" w:pos="-624"/>
          <w:tab w:val="left" w:pos="0"/>
          <w:tab w:val="left" w:pos="206"/>
          <w:tab w:val="left" w:pos="6520"/>
        </w:tabs>
        <w:rPr>
          <w:szCs w:val="18"/>
        </w:rPr>
      </w:pPr>
      <w:r w:rsidRPr="002C51A6">
        <w:rPr>
          <w:szCs w:val="18"/>
        </w:rPr>
        <w:t xml:space="preserve">Wij leveren en monteren de benodigde koelleidingen, het benodigde koelmiddel en verzorgen de </w:t>
      </w:r>
      <w:proofErr w:type="spellStart"/>
      <w:r w:rsidRPr="002C51A6">
        <w:rPr>
          <w:szCs w:val="18"/>
        </w:rPr>
        <w:t>condensafvoer</w:t>
      </w:r>
      <w:proofErr w:type="spellEnd"/>
      <w:r w:rsidRPr="002C51A6">
        <w:rPr>
          <w:szCs w:val="18"/>
        </w:rPr>
        <w:t xml:space="preserve"> d.m.v. een condenswaterpomp. </w:t>
      </w:r>
      <w:proofErr w:type="gramStart"/>
      <w:r w:rsidRPr="002C51A6">
        <w:rPr>
          <w:szCs w:val="18"/>
        </w:rPr>
        <w:t>Tevens</w:t>
      </w:r>
      <w:proofErr w:type="gramEnd"/>
      <w:r w:rsidRPr="002C51A6">
        <w:rPr>
          <w:szCs w:val="18"/>
        </w:rPr>
        <w:t xml:space="preserve"> worden de units door ons in bedrijf gesteld, ingeregeld en voorzien van een werkschakelaar.</w:t>
      </w:r>
    </w:p>
    <w:p w14:paraId="318D7777" w14:textId="77777777" w:rsidR="00537773" w:rsidRPr="002C51A6" w:rsidRDefault="00537773" w:rsidP="00537773">
      <w:pPr>
        <w:tabs>
          <w:tab w:val="left" w:pos="-1440"/>
          <w:tab w:val="left" w:pos="-720"/>
          <w:tab w:val="left" w:pos="-624"/>
          <w:tab w:val="left" w:pos="0"/>
          <w:tab w:val="left" w:pos="206"/>
          <w:tab w:val="left" w:pos="6520"/>
        </w:tabs>
        <w:rPr>
          <w:szCs w:val="18"/>
        </w:rPr>
      </w:pPr>
    </w:p>
    <w:p w14:paraId="182FC1CA" w14:textId="77777777" w:rsidR="00E16BB6" w:rsidRDefault="00537773" w:rsidP="00E16BB6">
      <w:pPr>
        <w:tabs>
          <w:tab w:val="left" w:pos="-1440"/>
          <w:tab w:val="left" w:pos="-720"/>
          <w:tab w:val="left" w:pos="-624"/>
          <w:tab w:val="left" w:pos="0"/>
          <w:tab w:val="left" w:pos="206"/>
          <w:tab w:val="left" w:pos="6520"/>
        </w:tabs>
        <w:rPr>
          <w:szCs w:val="18"/>
        </w:rPr>
      </w:pPr>
      <w:r w:rsidRPr="002C51A6">
        <w:rPr>
          <w:szCs w:val="18"/>
        </w:rPr>
        <w:t>De wandunits zijn voorzien van een infrarood afstandsbedieningspaneel.</w:t>
      </w:r>
    </w:p>
    <w:p w14:paraId="2E13715B" w14:textId="77777777" w:rsidR="001420CA" w:rsidRDefault="001420CA" w:rsidP="00E16BB6">
      <w:pPr>
        <w:tabs>
          <w:tab w:val="left" w:pos="-1440"/>
          <w:tab w:val="left" w:pos="-720"/>
          <w:tab w:val="left" w:pos="-624"/>
          <w:tab w:val="left" w:pos="0"/>
          <w:tab w:val="left" w:pos="206"/>
          <w:tab w:val="left" w:pos="6520"/>
        </w:tabs>
        <w:rPr>
          <w:szCs w:val="18"/>
        </w:rPr>
      </w:pPr>
    </w:p>
    <w:p w14:paraId="46DF670E" w14:textId="39735279" w:rsidR="00E16BB6" w:rsidRDefault="00E16BB6" w:rsidP="00E16BB6">
      <w:pPr>
        <w:tabs>
          <w:tab w:val="left" w:pos="-1440"/>
          <w:tab w:val="left" w:pos="-720"/>
          <w:tab w:val="left" w:pos="-624"/>
          <w:tab w:val="left" w:pos="0"/>
          <w:tab w:val="left" w:pos="206"/>
          <w:tab w:val="left" w:pos="6520"/>
        </w:tabs>
        <w:rPr>
          <w:b/>
          <w:bCs/>
          <w:szCs w:val="18"/>
        </w:rPr>
      </w:pPr>
      <w:r w:rsidRPr="00CF15EE">
        <w:rPr>
          <w:b/>
          <w:bCs/>
          <w:szCs w:val="18"/>
        </w:rPr>
        <w:t>TECHNISCHE SPECIFICATIES</w:t>
      </w:r>
    </w:p>
    <w:p w14:paraId="080990EC" w14:textId="77777777" w:rsidR="00565C22" w:rsidRDefault="00565C22" w:rsidP="00E16BB6">
      <w:pPr>
        <w:tabs>
          <w:tab w:val="left" w:pos="-1440"/>
          <w:tab w:val="left" w:pos="-720"/>
          <w:tab w:val="left" w:pos="-624"/>
          <w:tab w:val="left" w:pos="0"/>
          <w:tab w:val="left" w:pos="206"/>
          <w:tab w:val="left" w:pos="6520"/>
        </w:tabs>
        <w:rPr>
          <w:szCs w:val="18"/>
        </w:rPr>
      </w:pPr>
    </w:p>
    <w:p w14:paraId="219D9162" w14:textId="77777777" w:rsidR="00565C22" w:rsidRPr="004809C8" w:rsidRDefault="00565C22" w:rsidP="00565C22">
      <w:pPr>
        <w:tabs>
          <w:tab w:val="left" w:pos="-1440"/>
          <w:tab w:val="left" w:pos="-720"/>
          <w:tab w:val="left" w:pos="-624"/>
          <w:tab w:val="left" w:pos="0"/>
          <w:tab w:val="left" w:pos="206"/>
          <w:tab w:val="left" w:pos="6520"/>
        </w:tabs>
        <w:rPr>
          <w:b/>
          <w:bCs/>
          <w:szCs w:val="18"/>
        </w:rPr>
      </w:pPr>
    </w:p>
    <w:p w14:paraId="34DF1E9D" w14:textId="77777777" w:rsidR="00565C22" w:rsidRDefault="00565C22" w:rsidP="00565C22">
      <w:pPr>
        <w:tabs>
          <w:tab w:val="left" w:pos="1089"/>
          <w:tab w:val="left" w:pos="1980"/>
          <w:tab w:val="left" w:pos="5530"/>
        </w:tabs>
        <w:ind w:right="-1048"/>
        <w:rPr>
          <w:b/>
          <w:szCs w:val="18"/>
          <w:u w:val="single"/>
        </w:rPr>
      </w:pPr>
      <w:r w:rsidRPr="0049377D">
        <w:rPr>
          <w:b/>
          <w:szCs w:val="18"/>
          <w:u w:val="single"/>
        </w:rPr>
        <w:t>PANASONIC RAC Standaar</w:t>
      </w:r>
      <w:r>
        <w:rPr>
          <w:b/>
          <w:szCs w:val="18"/>
          <w:u w:val="single"/>
        </w:rPr>
        <w:t xml:space="preserve">d </w:t>
      </w:r>
      <w:proofErr w:type="spellStart"/>
      <w:r>
        <w:rPr>
          <w:b/>
          <w:szCs w:val="18"/>
          <w:u w:val="single"/>
        </w:rPr>
        <w:t>inverter</w:t>
      </w:r>
      <w:proofErr w:type="spellEnd"/>
      <w:r>
        <w:rPr>
          <w:b/>
          <w:szCs w:val="18"/>
          <w:u w:val="single"/>
        </w:rPr>
        <w:t xml:space="preserve"> wandmodel KIT-TZ25CKE</w:t>
      </w:r>
    </w:p>
    <w:p w14:paraId="6EA647D9" w14:textId="77777777" w:rsidR="00565C22" w:rsidRDefault="00565C22" w:rsidP="00565C22">
      <w:pPr>
        <w:tabs>
          <w:tab w:val="left" w:pos="1089"/>
          <w:tab w:val="left" w:pos="1980"/>
          <w:tab w:val="left" w:pos="5530"/>
        </w:tabs>
        <w:ind w:right="-1048"/>
        <w:rPr>
          <w:b/>
          <w:szCs w:val="18"/>
          <w:u w:val="single"/>
        </w:rPr>
      </w:pPr>
    </w:p>
    <w:p w14:paraId="7C1F2F5D" w14:textId="77777777" w:rsidR="00565C22" w:rsidRPr="004C2E39" w:rsidRDefault="00565C22" w:rsidP="00565C22">
      <w:pPr>
        <w:tabs>
          <w:tab w:val="left" w:pos="1089"/>
          <w:tab w:val="left" w:pos="1980"/>
          <w:tab w:val="left" w:pos="5530"/>
        </w:tabs>
        <w:ind w:right="-1048"/>
        <w:rPr>
          <w:b/>
          <w:bCs/>
          <w:szCs w:val="18"/>
          <w:u w:val="single"/>
        </w:rPr>
      </w:pPr>
      <w:r>
        <w:rPr>
          <w:noProof/>
        </w:rPr>
        <w:drawing>
          <wp:inline distT="0" distB="0" distL="0" distR="0" wp14:anchorId="0BCB68D5" wp14:editId="15817073">
            <wp:extent cx="2355944" cy="857250"/>
            <wp:effectExtent l="0" t="0" r="6350" b="0"/>
            <wp:docPr id="1387994089" name="Afbeelding 1" descr="Afbeelding met tekst, Huishoudelijk apparaat, ontwerp, apparaa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57928" name="Afbeelding 1" descr="Afbeelding met tekst, Huishoudelijk apparaat, ontwerp, apparaat&#10;&#10;Automatisch gegenereerde beschrijvi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61205" cy="859164"/>
                    </a:xfrm>
                    <a:prstGeom prst="rect">
                      <a:avLst/>
                    </a:prstGeom>
                    <a:noFill/>
                    <a:ln>
                      <a:noFill/>
                    </a:ln>
                  </pic:spPr>
                </pic:pic>
              </a:graphicData>
            </a:graphic>
          </wp:inline>
        </w:drawing>
      </w:r>
    </w:p>
    <w:p w14:paraId="5368F367" w14:textId="77777777" w:rsidR="00565C22" w:rsidRPr="002B65DD" w:rsidRDefault="00565C22" w:rsidP="00565C22">
      <w:pPr>
        <w:rPr>
          <w:b/>
          <w:szCs w:val="18"/>
        </w:rPr>
      </w:pPr>
    </w:p>
    <w:p w14:paraId="7C4E908E" w14:textId="77777777" w:rsidR="00565C22" w:rsidRPr="004C2E39" w:rsidRDefault="00565C22" w:rsidP="00565C22">
      <w:pPr>
        <w:rPr>
          <w:b/>
          <w:szCs w:val="18"/>
        </w:rPr>
      </w:pPr>
      <w:r w:rsidRPr="004C2E39">
        <w:rPr>
          <w:b/>
          <w:szCs w:val="18"/>
        </w:rPr>
        <w:t xml:space="preserve">PANASONIC RAC Standaard </w:t>
      </w:r>
      <w:proofErr w:type="spellStart"/>
      <w:r w:rsidRPr="004C2E39">
        <w:rPr>
          <w:b/>
          <w:szCs w:val="18"/>
        </w:rPr>
        <w:t>binnenunit</w:t>
      </w:r>
      <w:proofErr w:type="spellEnd"/>
      <w:r w:rsidRPr="004C2E39">
        <w:rPr>
          <w:b/>
          <w:szCs w:val="18"/>
        </w:rPr>
        <w:t xml:space="preserve"> wandmodel:</w:t>
      </w:r>
    </w:p>
    <w:p w14:paraId="6D0C8521" w14:textId="77777777" w:rsidR="00565C22" w:rsidRPr="004C2E39" w:rsidRDefault="00565C22" w:rsidP="00565C22">
      <w:pPr>
        <w:rPr>
          <w:b/>
          <w:szCs w:val="18"/>
        </w:rPr>
      </w:pPr>
    </w:p>
    <w:p w14:paraId="145C3269" w14:textId="77777777" w:rsidR="00565C22" w:rsidRPr="000F7D89" w:rsidRDefault="00565C22" w:rsidP="00565C22">
      <w:pPr>
        <w:tabs>
          <w:tab w:val="left" w:pos="1089"/>
          <w:tab w:val="left" w:pos="5530"/>
          <w:tab w:val="left" w:pos="5580"/>
        </w:tabs>
        <w:ind w:right="-1048"/>
        <w:rPr>
          <w:b/>
          <w:szCs w:val="18"/>
        </w:rPr>
      </w:pPr>
      <w:r w:rsidRPr="000F7D89">
        <w:rPr>
          <w:szCs w:val="18"/>
        </w:rPr>
        <w:t>Type</w:t>
      </w:r>
      <w:r w:rsidRPr="000F7D89">
        <w:rPr>
          <w:szCs w:val="18"/>
        </w:rPr>
        <w:tab/>
      </w:r>
      <w:r w:rsidRPr="000F7D89">
        <w:rPr>
          <w:szCs w:val="18"/>
        </w:rPr>
        <w:tab/>
        <w:t xml:space="preserve">: </w:t>
      </w:r>
      <w:r w:rsidRPr="000F7D89">
        <w:rPr>
          <w:b/>
          <w:szCs w:val="18"/>
        </w:rPr>
        <w:t>CS-TZ25</w:t>
      </w:r>
      <w:r>
        <w:rPr>
          <w:b/>
          <w:szCs w:val="18"/>
        </w:rPr>
        <w:t>C</w:t>
      </w:r>
      <w:r w:rsidRPr="000F7D89">
        <w:rPr>
          <w:b/>
          <w:szCs w:val="18"/>
        </w:rPr>
        <w:t>KEW</w:t>
      </w:r>
    </w:p>
    <w:p w14:paraId="30069D85" w14:textId="77777777" w:rsidR="00565C22" w:rsidRPr="000F7D89" w:rsidRDefault="00565C22" w:rsidP="00565C22">
      <w:pPr>
        <w:tabs>
          <w:tab w:val="left" w:pos="1089"/>
          <w:tab w:val="left" w:pos="5530"/>
          <w:tab w:val="left" w:pos="5580"/>
        </w:tabs>
        <w:ind w:right="-1048"/>
        <w:rPr>
          <w:b/>
          <w:szCs w:val="18"/>
        </w:rPr>
      </w:pPr>
      <w:r w:rsidRPr="000F7D89">
        <w:rPr>
          <w:szCs w:val="18"/>
        </w:rPr>
        <w:t>Koelvermogen</w:t>
      </w:r>
      <w:r w:rsidRPr="000F7D89">
        <w:rPr>
          <w:szCs w:val="18"/>
        </w:rPr>
        <w:tab/>
        <w:t xml:space="preserve">: 2,50 (0,85-3,00) </w:t>
      </w:r>
    </w:p>
    <w:p w14:paraId="08D5B3B6" w14:textId="77777777" w:rsidR="00565C22" w:rsidRPr="000F7D89" w:rsidRDefault="00565C22" w:rsidP="00565C22">
      <w:pPr>
        <w:tabs>
          <w:tab w:val="left" w:pos="1089"/>
          <w:tab w:val="left" w:pos="1836"/>
          <w:tab w:val="left" w:pos="5530"/>
        </w:tabs>
        <w:ind w:right="-1048"/>
        <w:rPr>
          <w:szCs w:val="18"/>
        </w:rPr>
      </w:pPr>
      <w:r w:rsidRPr="000F7D89">
        <w:rPr>
          <w:szCs w:val="18"/>
        </w:rPr>
        <w:t>Verwarmingsvermogen</w:t>
      </w:r>
      <w:r w:rsidRPr="000F7D89">
        <w:rPr>
          <w:szCs w:val="18"/>
        </w:rPr>
        <w:tab/>
        <w:t>: 3,30 (0,80-4,10)</w:t>
      </w:r>
    </w:p>
    <w:p w14:paraId="095C1008" w14:textId="77777777" w:rsidR="00565C22" w:rsidRPr="000F7D89" w:rsidRDefault="00565C22" w:rsidP="00565C22">
      <w:pPr>
        <w:tabs>
          <w:tab w:val="left" w:pos="1089"/>
          <w:tab w:val="left" w:pos="1836"/>
          <w:tab w:val="left" w:pos="5530"/>
        </w:tabs>
        <w:ind w:right="-1048"/>
        <w:rPr>
          <w:szCs w:val="18"/>
        </w:rPr>
      </w:pPr>
      <w:r w:rsidRPr="000F7D89">
        <w:rPr>
          <w:szCs w:val="18"/>
        </w:rPr>
        <w:t>Aansluitspanning</w:t>
      </w:r>
      <w:r w:rsidRPr="000F7D89">
        <w:rPr>
          <w:szCs w:val="18"/>
        </w:rPr>
        <w:tab/>
      </w:r>
      <w:r w:rsidRPr="000F7D89">
        <w:rPr>
          <w:szCs w:val="18"/>
        </w:rPr>
        <w:tab/>
        <w:t>: Vanaf buitendeel</w:t>
      </w:r>
    </w:p>
    <w:p w14:paraId="2BDFBE40" w14:textId="77777777" w:rsidR="00565C22" w:rsidRPr="00025FF5" w:rsidRDefault="00565C22" w:rsidP="00565C22">
      <w:pPr>
        <w:tabs>
          <w:tab w:val="left" w:pos="1089"/>
          <w:tab w:val="left" w:pos="1836"/>
          <w:tab w:val="left" w:pos="5530"/>
        </w:tabs>
        <w:ind w:right="-1048"/>
        <w:rPr>
          <w:szCs w:val="18"/>
        </w:rPr>
      </w:pPr>
      <w:r w:rsidRPr="00025FF5">
        <w:rPr>
          <w:szCs w:val="18"/>
        </w:rPr>
        <w:t>SEER</w:t>
      </w:r>
      <w:r w:rsidRPr="00025FF5">
        <w:rPr>
          <w:szCs w:val="18"/>
        </w:rPr>
        <w:tab/>
      </w:r>
      <w:r w:rsidRPr="00025FF5">
        <w:rPr>
          <w:szCs w:val="18"/>
        </w:rPr>
        <w:tab/>
      </w:r>
      <w:r w:rsidRPr="00025FF5">
        <w:rPr>
          <w:szCs w:val="18"/>
        </w:rPr>
        <w:tab/>
        <w:t>: 6,40 A++</w:t>
      </w:r>
    </w:p>
    <w:p w14:paraId="419271B2" w14:textId="77777777" w:rsidR="00565C22" w:rsidRPr="00025FF5" w:rsidRDefault="00565C22" w:rsidP="00565C22">
      <w:pPr>
        <w:tabs>
          <w:tab w:val="left" w:pos="1089"/>
          <w:tab w:val="left" w:pos="1836"/>
          <w:tab w:val="left" w:pos="5530"/>
        </w:tabs>
        <w:ind w:right="-1048"/>
        <w:rPr>
          <w:szCs w:val="18"/>
        </w:rPr>
      </w:pPr>
      <w:r w:rsidRPr="00025FF5">
        <w:rPr>
          <w:szCs w:val="18"/>
        </w:rPr>
        <w:t>SCOP</w:t>
      </w:r>
      <w:r w:rsidRPr="00025FF5">
        <w:rPr>
          <w:szCs w:val="18"/>
        </w:rPr>
        <w:tab/>
      </w:r>
      <w:r w:rsidRPr="00025FF5">
        <w:rPr>
          <w:szCs w:val="18"/>
        </w:rPr>
        <w:tab/>
      </w:r>
      <w:r w:rsidRPr="00025FF5">
        <w:rPr>
          <w:szCs w:val="18"/>
        </w:rPr>
        <w:tab/>
        <w:t>: 4,60 A+</w:t>
      </w:r>
    </w:p>
    <w:p w14:paraId="2A208857" w14:textId="77777777" w:rsidR="00565C22" w:rsidRPr="00025FF5" w:rsidRDefault="00565C22" w:rsidP="00565C22">
      <w:pPr>
        <w:tabs>
          <w:tab w:val="left" w:pos="1089"/>
          <w:tab w:val="left" w:pos="1836"/>
          <w:tab w:val="left" w:pos="5530"/>
        </w:tabs>
        <w:ind w:right="-1048"/>
        <w:rPr>
          <w:szCs w:val="18"/>
        </w:rPr>
      </w:pPr>
      <w:r w:rsidRPr="00025FF5">
        <w:rPr>
          <w:szCs w:val="18"/>
        </w:rPr>
        <w:t>Koudemiddel</w:t>
      </w:r>
      <w:r w:rsidRPr="00025FF5">
        <w:rPr>
          <w:szCs w:val="18"/>
        </w:rPr>
        <w:tab/>
      </w:r>
      <w:r w:rsidRPr="00025FF5">
        <w:rPr>
          <w:szCs w:val="18"/>
        </w:rPr>
        <w:tab/>
        <w:t>: R32</w:t>
      </w:r>
    </w:p>
    <w:p w14:paraId="3D1B40CE" w14:textId="77777777" w:rsidR="00565C22" w:rsidRPr="000F7D89" w:rsidRDefault="00565C22" w:rsidP="00565C22">
      <w:pPr>
        <w:tabs>
          <w:tab w:val="left" w:pos="1089"/>
          <w:tab w:val="left" w:pos="1836"/>
          <w:tab w:val="left" w:pos="5530"/>
        </w:tabs>
        <w:ind w:right="-1048"/>
        <w:rPr>
          <w:szCs w:val="18"/>
        </w:rPr>
      </w:pPr>
      <w:r w:rsidRPr="000F7D89">
        <w:rPr>
          <w:szCs w:val="18"/>
        </w:rPr>
        <w:t>Geluidsniveau</w:t>
      </w:r>
      <w:r w:rsidRPr="000F7D89">
        <w:rPr>
          <w:szCs w:val="18"/>
        </w:rPr>
        <w:tab/>
      </w:r>
      <w:r w:rsidRPr="000F7D89">
        <w:rPr>
          <w:szCs w:val="18"/>
        </w:rPr>
        <w:tab/>
        <w:t xml:space="preserve">: 40/26/20 dB(A) op </w:t>
      </w:r>
      <w:smartTag w:uri="urn:schemas-microsoft-com:office:smarttags" w:element="metricconverter">
        <w:smartTagPr>
          <w:attr w:name="ProductID" w:val="1 meter"/>
        </w:smartTagPr>
        <w:r w:rsidRPr="000F7D89">
          <w:rPr>
            <w:szCs w:val="18"/>
          </w:rPr>
          <w:t>1 meter</w:t>
        </w:r>
      </w:smartTag>
      <w:r w:rsidRPr="000F7D89">
        <w:rPr>
          <w:szCs w:val="18"/>
        </w:rPr>
        <w:t xml:space="preserve"> van de unit</w:t>
      </w:r>
    </w:p>
    <w:p w14:paraId="5991F873" w14:textId="77777777" w:rsidR="00565C22" w:rsidRPr="000F7D89" w:rsidRDefault="00565C22" w:rsidP="00565C22">
      <w:pPr>
        <w:tabs>
          <w:tab w:val="left" w:pos="1089"/>
          <w:tab w:val="left" w:pos="1836"/>
          <w:tab w:val="left" w:pos="5530"/>
        </w:tabs>
        <w:ind w:right="-1048"/>
        <w:rPr>
          <w:szCs w:val="18"/>
          <w:lang w:val="de-DE"/>
        </w:rPr>
      </w:pPr>
      <w:proofErr w:type="spellStart"/>
      <w:r w:rsidRPr="000F7D89">
        <w:rPr>
          <w:szCs w:val="18"/>
          <w:lang w:val="de-DE"/>
        </w:rPr>
        <w:t>Afmetingen</w:t>
      </w:r>
      <w:proofErr w:type="spellEnd"/>
      <w:r w:rsidRPr="000F7D89">
        <w:rPr>
          <w:szCs w:val="18"/>
          <w:lang w:val="de-DE"/>
        </w:rPr>
        <w:t xml:space="preserve"> (</w:t>
      </w:r>
      <w:proofErr w:type="spellStart"/>
      <w:r w:rsidRPr="000F7D89">
        <w:rPr>
          <w:szCs w:val="18"/>
          <w:lang w:val="de-DE"/>
        </w:rPr>
        <w:t>HxBxD</w:t>
      </w:r>
      <w:proofErr w:type="spellEnd"/>
      <w:r w:rsidRPr="000F7D89">
        <w:rPr>
          <w:szCs w:val="18"/>
          <w:lang w:val="de-DE"/>
        </w:rPr>
        <w:t>)</w:t>
      </w:r>
      <w:r w:rsidRPr="000F7D89">
        <w:rPr>
          <w:szCs w:val="18"/>
          <w:lang w:val="de-DE"/>
        </w:rPr>
        <w:tab/>
        <w:t>: 290x7</w:t>
      </w:r>
      <w:r>
        <w:rPr>
          <w:szCs w:val="18"/>
          <w:lang w:val="de-DE"/>
        </w:rPr>
        <w:t>65</w:t>
      </w:r>
      <w:r w:rsidRPr="000F7D89">
        <w:rPr>
          <w:szCs w:val="18"/>
          <w:lang w:val="de-DE"/>
        </w:rPr>
        <w:t>x</w:t>
      </w:r>
      <w:r>
        <w:rPr>
          <w:szCs w:val="18"/>
          <w:lang w:val="de-DE"/>
        </w:rPr>
        <w:t>214</w:t>
      </w:r>
      <w:r w:rsidRPr="000F7D89">
        <w:rPr>
          <w:szCs w:val="18"/>
          <w:lang w:val="de-DE"/>
        </w:rPr>
        <w:t xml:space="preserve"> mm</w:t>
      </w:r>
    </w:p>
    <w:p w14:paraId="4FF536E8" w14:textId="77777777" w:rsidR="00565C22" w:rsidRPr="000F7D89" w:rsidRDefault="00565C22" w:rsidP="00565C22">
      <w:pPr>
        <w:tabs>
          <w:tab w:val="left" w:pos="1089"/>
          <w:tab w:val="left" w:pos="1836"/>
          <w:tab w:val="left" w:pos="5530"/>
        </w:tabs>
        <w:ind w:right="-1048"/>
        <w:rPr>
          <w:szCs w:val="18"/>
          <w:lang w:val="de-DE"/>
        </w:rPr>
      </w:pPr>
      <w:r w:rsidRPr="000F7D89">
        <w:rPr>
          <w:szCs w:val="18"/>
          <w:lang w:val="de-DE"/>
        </w:rPr>
        <w:t xml:space="preserve">Gewicht </w:t>
      </w:r>
      <w:proofErr w:type="spellStart"/>
      <w:r w:rsidRPr="000F7D89">
        <w:rPr>
          <w:szCs w:val="18"/>
          <w:lang w:val="de-DE"/>
        </w:rPr>
        <w:t>unit</w:t>
      </w:r>
      <w:proofErr w:type="spellEnd"/>
      <w:r w:rsidRPr="000F7D89">
        <w:rPr>
          <w:szCs w:val="18"/>
          <w:lang w:val="de-DE"/>
        </w:rPr>
        <w:tab/>
      </w:r>
      <w:r w:rsidRPr="000F7D89">
        <w:rPr>
          <w:szCs w:val="18"/>
          <w:lang w:val="de-DE"/>
        </w:rPr>
        <w:tab/>
        <w:t xml:space="preserve">: </w:t>
      </w:r>
      <w:r>
        <w:rPr>
          <w:szCs w:val="18"/>
          <w:lang w:val="de-DE"/>
        </w:rPr>
        <w:t>9</w:t>
      </w:r>
      <w:r w:rsidRPr="000F7D89">
        <w:rPr>
          <w:szCs w:val="18"/>
          <w:lang w:val="de-DE"/>
        </w:rPr>
        <w:t xml:space="preserve"> kg</w:t>
      </w:r>
    </w:p>
    <w:p w14:paraId="0D48480A" w14:textId="77777777" w:rsidR="00565C22" w:rsidRPr="000F7D89" w:rsidRDefault="00565C22" w:rsidP="00565C22">
      <w:pPr>
        <w:tabs>
          <w:tab w:val="left" w:pos="1089"/>
          <w:tab w:val="left" w:pos="1980"/>
          <w:tab w:val="left" w:pos="5530"/>
        </w:tabs>
        <w:ind w:right="-1048"/>
        <w:rPr>
          <w:bCs/>
          <w:szCs w:val="18"/>
        </w:rPr>
      </w:pPr>
      <w:r w:rsidRPr="000F7D89">
        <w:rPr>
          <w:szCs w:val="18"/>
        </w:rPr>
        <w:t>Koelen min/max</w:t>
      </w:r>
      <w:r w:rsidRPr="000F7D89">
        <w:rPr>
          <w:szCs w:val="18"/>
        </w:rPr>
        <w:tab/>
      </w:r>
      <w:r w:rsidRPr="000F7D89">
        <w:rPr>
          <w:szCs w:val="18"/>
        </w:rPr>
        <w:tab/>
        <w:t>: -</w:t>
      </w:r>
      <w:proofErr w:type="gramStart"/>
      <w:r w:rsidRPr="000F7D89">
        <w:rPr>
          <w:szCs w:val="18"/>
        </w:rPr>
        <w:t>10 /</w:t>
      </w:r>
      <w:proofErr w:type="gramEnd"/>
      <w:r w:rsidRPr="000F7D89">
        <w:rPr>
          <w:szCs w:val="18"/>
        </w:rPr>
        <w:t xml:space="preserve"> +43</w:t>
      </w:r>
    </w:p>
    <w:p w14:paraId="29004E5F" w14:textId="77777777" w:rsidR="00565C22" w:rsidRPr="000F7D89" w:rsidRDefault="00565C22" w:rsidP="00565C22">
      <w:pPr>
        <w:tabs>
          <w:tab w:val="left" w:pos="1089"/>
          <w:tab w:val="left" w:pos="1980"/>
          <w:tab w:val="left" w:pos="5530"/>
        </w:tabs>
        <w:ind w:right="-1048"/>
        <w:rPr>
          <w:bCs/>
          <w:szCs w:val="18"/>
        </w:rPr>
      </w:pPr>
      <w:r w:rsidRPr="000F7D89">
        <w:rPr>
          <w:szCs w:val="18"/>
        </w:rPr>
        <w:t>Verwarmen min/max</w:t>
      </w:r>
      <w:r w:rsidRPr="000F7D89">
        <w:rPr>
          <w:szCs w:val="18"/>
        </w:rPr>
        <w:tab/>
      </w:r>
      <w:r>
        <w:rPr>
          <w:szCs w:val="18"/>
        </w:rPr>
        <w:tab/>
      </w:r>
      <w:r w:rsidRPr="000F7D89">
        <w:rPr>
          <w:szCs w:val="18"/>
        </w:rPr>
        <w:t>: -</w:t>
      </w:r>
      <w:proofErr w:type="gramStart"/>
      <w:r w:rsidRPr="000F7D89">
        <w:rPr>
          <w:szCs w:val="18"/>
        </w:rPr>
        <w:t>15 /</w:t>
      </w:r>
      <w:proofErr w:type="gramEnd"/>
      <w:r w:rsidRPr="000F7D89">
        <w:rPr>
          <w:szCs w:val="18"/>
        </w:rPr>
        <w:t xml:space="preserve"> +24</w:t>
      </w:r>
    </w:p>
    <w:p w14:paraId="63DFF3EC" w14:textId="77777777" w:rsidR="00565C22" w:rsidRDefault="00565C22" w:rsidP="00E16BB6">
      <w:pPr>
        <w:tabs>
          <w:tab w:val="left" w:pos="-1440"/>
          <w:tab w:val="left" w:pos="-720"/>
          <w:tab w:val="left" w:pos="-624"/>
          <w:tab w:val="left" w:pos="0"/>
          <w:tab w:val="left" w:pos="206"/>
          <w:tab w:val="left" w:pos="6520"/>
        </w:tabs>
        <w:rPr>
          <w:szCs w:val="18"/>
        </w:rPr>
      </w:pPr>
    </w:p>
    <w:p w14:paraId="52346223" w14:textId="77777777" w:rsidR="00F6046D" w:rsidRPr="00DD34AB" w:rsidRDefault="00F6046D" w:rsidP="00F6046D">
      <w:pPr>
        <w:tabs>
          <w:tab w:val="left" w:pos="1089"/>
          <w:tab w:val="left" w:pos="1980"/>
          <w:tab w:val="left" w:pos="5530"/>
        </w:tabs>
        <w:ind w:right="-1048"/>
        <w:rPr>
          <w:b/>
          <w:szCs w:val="18"/>
          <w:u w:val="single"/>
        </w:rPr>
      </w:pPr>
      <w:r w:rsidRPr="00DD34AB">
        <w:rPr>
          <w:b/>
          <w:szCs w:val="18"/>
          <w:u w:val="single"/>
        </w:rPr>
        <w:t>PANASONIC Multi-split buitenunit, 5,0 kW</w:t>
      </w:r>
    </w:p>
    <w:p w14:paraId="3EA5AD02" w14:textId="77777777" w:rsidR="00F6046D" w:rsidRPr="00DD34AB" w:rsidRDefault="00F6046D" w:rsidP="00F6046D">
      <w:pPr>
        <w:tabs>
          <w:tab w:val="left" w:pos="1089"/>
          <w:tab w:val="left" w:pos="1980"/>
          <w:tab w:val="left" w:pos="5530"/>
        </w:tabs>
        <w:ind w:right="-1048"/>
        <w:rPr>
          <w:noProof/>
          <w:color w:val="333333"/>
          <w:szCs w:val="18"/>
        </w:rPr>
      </w:pPr>
    </w:p>
    <w:p w14:paraId="74EB0CD3" w14:textId="77777777" w:rsidR="00F6046D" w:rsidRPr="00CB2A40" w:rsidRDefault="00F6046D" w:rsidP="00F6046D">
      <w:pPr>
        <w:tabs>
          <w:tab w:val="left" w:pos="1089"/>
          <w:tab w:val="left" w:pos="1980"/>
          <w:tab w:val="left" w:pos="5530"/>
        </w:tabs>
        <w:ind w:right="-1048"/>
        <w:rPr>
          <w:szCs w:val="18"/>
        </w:rPr>
      </w:pPr>
      <w:r>
        <w:rPr>
          <w:noProof/>
        </w:rPr>
        <w:drawing>
          <wp:inline distT="0" distB="0" distL="0" distR="0" wp14:anchorId="17EE9781" wp14:editId="3736DD45">
            <wp:extent cx="2203830" cy="1494656"/>
            <wp:effectExtent l="0" t="0" r="6350" b="0"/>
            <wp:docPr id="204283616" name="Afbeelding 204283616" descr="https://www.panasonicproclub.com/uploads/general/images/DOMESTIC/PRODUCT-ACC/OUTDOOR_CU-2Z50TB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panasonicproclub.com/uploads/general/images/DOMESTIC/PRODUCT-ACC/OUTDOOR_CU-2Z50TBE.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08065" cy="1497528"/>
                    </a:xfrm>
                    <a:prstGeom prst="rect">
                      <a:avLst/>
                    </a:prstGeom>
                    <a:noFill/>
                    <a:ln>
                      <a:noFill/>
                    </a:ln>
                  </pic:spPr>
                </pic:pic>
              </a:graphicData>
            </a:graphic>
          </wp:inline>
        </w:drawing>
      </w:r>
    </w:p>
    <w:p w14:paraId="7857F874" w14:textId="77777777" w:rsidR="00F6046D" w:rsidRPr="00CB2A40" w:rsidRDefault="00F6046D" w:rsidP="00F6046D">
      <w:pPr>
        <w:tabs>
          <w:tab w:val="left" w:pos="1089"/>
          <w:tab w:val="left" w:pos="1980"/>
          <w:tab w:val="left" w:pos="5530"/>
        </w:tabs>
        <w:ind w:right="-1048"/>
        <w:rPr>
          <w:szCs w:val="18"/>
        </w:rPr>
      </w:pPr>
    </w:p>
    <w:p w14:paraId="61E37971" w14:textId="77777777" w:rsidR="00F6046D" w:rsidRPr="00715A0E" w:rsidRDefault="00F6046D" w:rsidP="00F6046D">
      <w:pPr>
        <w:tabs>
          <w:tab w:val="left" w:pos="1089"/>
          <w:tab w:val="left" w:pos="1980"/>
          <w:tab w:val="left" w:pos="5530"/>
        </w:tabs>
        <w:ind w:right="-1048"/>
        <w:rPr>
          <w:szCs w:val="18"/>
        </w:rPr>
      </w:pPr>
    </w:p>
    <w:p w14:paraId="6EB6D544" w14:textId="77777777" w:rsidR="00F6046D" w:rsidRPr="00715A0E" w:rsidRDefault="00F6046D" w:rsidP="00F6046D">
      <w:pPr>
        <w:tabs>
          <w:tab w:val="left" w:pos="1089"/>
          <w:tab w:val="left" w:pos="5530"/>
          <w:tab w:val="left" w:pos="5580"/>
        </w:tabs>
        <w:ind w:right="-1048"/>
        <w:rPr>
          <w:b/>
          <w:szCs w:val="18"/>
        </w:rPr>
      </w:pPr>
      <w:r w:rsidRPr="00715A0E">
        <w:rPr>
          <w:szCs w:val="18"/>
        </w:rPr>
        <w:t>Type</w:t>
      </w:r>
      <w:r w:rsidRPr="00715A0E">
        <w:rPr>
          <w:szCs w:val="18"/>
        </w:rPr>
        <w:tab/>
      </w:r>
      <w:r w:rsidRPr="00715A0E">
        <w:rPr>
          <w:szCs w:val="18"/>
        </w:rPr>
        <w:tab/>
        <w:t xml:space="preserve">: </w:t>
      </w:r>
      <w:r>
        <w:rPr>
          <w:b/>
          <w:szCs w:val="18"/>
        </w:rPr>
        <w:t>CU-2Z50C</w:t>
      </w:r>
      <w:r w:rsidRPr="00715A0E">
        <w:rPr>
          <w:b/>
          <w:szCs w:val="18"/>
        </w:rPr>
        <w:t>BE</w:t>
      </w:r>
    </w:p>
    <w:p w14:paraId="77207D26" w14:textId="77777777" w:rsidR="00F6046D" w:rsidRPr="00715A0E" w:rsidRDefault="00F6046D" w:rsidP="00F6046D">
      <w:pPr>
        <w:tabs>
          <w:tab w:val="left" w:pos="1089"/>
          <w:tab w:val="left" w:pos="1980"/>
          <w:tab w:val="left" w:pos="5530"/>
        </w:tabs>
        <w:ind w:right="-1048"/>
        <w:rPr>
          <w:szCs w:val="18"/>
        </w:rPr>
      </w:pPr>
      <w:r>
        <w:rPr>
          <w:szCs w:val="18"/>
        </w:rPr>
        <w:t>Koelvermogen</w:t>
      </w:r>
      <w:r>
        <w:rPr>
          <w:szCs w:val="18"/>
        </w:rPr>
        <w:tab/>
      </w:r>
      <w:r>
        <w:rPr>
          <w:szCs w:val="18"/>
        </w:rPr>
        <w:tab/>
        <w:t>: 5,0 (1,50 - 5,40)</w:t>
      </w:r>
      <w:r w:rsidRPr="00715A0E">
        <w:rPr>
          <w:szCs w:val="18"/>
        </w:rPr>
        <w:t xml:space="preserve"> kW</w:t>
      </w:r>
    </w:p>
    <w:p w14:paraId="346E06ED" w14:textId="77777777" w:rsidR="00F6046D" w:rsidRPr="00715A0E" w:rsidRDefault="00F6046D" w:rsidP="00F6046D">
      <w:pPr>
        <w:tabs>
          <w:tab w:val="left" w:pos="1089"/>
          <w:tab w:val="left" w:pos="1980"/>
          <w:tab w:val="left" w:pos="5530"/>
        </w:tabs>
        <w:ind w:right="-1048"/>
        <w:rPr>
          <w:szCs w:val="18"/>
        </w:rPr>
      </w:pPr>
      <w:r>
        <w:rPr>
          <w:szCs w:val="18"/>
        </w:rPr>
        <w:t>Verwarmingsvermogen</w:t>
      </w:r>
      <w:r>
        <w:rPr>
          <w:szCs w:val="18"/>
        </w:rPr>
        <w:tab/>
        <w:t>: 5,6 (1,10 - 7,20)</w:t>
      </w:r>
      <w:r w:rsidRPr="00715A0E">
        <w:rPr>
          <w:szCs w:val="18"/>
        </w:rPr>
        <w:t xml:space="preserve"> kW</w:t>
      </w:r>
    </w:p>
    <w:p w14:paraId="7C0C9021" w14:textId="77777777" w:rsidR="00F6046D" w:rsidRPr="00715A0E" w:rsidRDefault="00F6046D" w:rsidP="00F6046D">
      <w:pPr>
        <w:tabs>
          <w:tab w:val="left" w:pos="1089"/>
          <w:tab w:val="left" w:pos="1980"/>
          <w:tab w:val="left" w:pos="5530"/>
        </w:tabs>
        <w:ind w:right="-1048"/>
        <w:rPr>
          <w:szCs w:val="18"/>
        </w:rPr>
      </w:pPr>
      <w:r w:rsidRPr="00715A0E">
        <w:rPr>
          <w:szCs w:val="18"/>
        </w:rPr>
        <w:t>Aansluitspanning</w:t>
      </w:r>
      <w:r w:rsidRPr="00715A0E">
        <w:rPr>
          <w:szCs w:val="18"/>
        </w:rPr>
        <w:tab/>
      </w:r>
      <w:r w:rsidRPr="00715A0E">
        <w:rPr>
          <w:szCs w:val="18"/>
        </w:rPr>
        <w:tab/>
        <w:t>: 230 V - 50 Hz - 1 fase + 0</w:t>
      </w:r>
    </w:p>
    <w:p w14:paraId="0902409F" w14:textId="77777777" w:rsidR="00F6046D" w:rsidRPr="00715A0E" w:rsidRDefault="00F6046D" w:rsidP="00F6046D">
      <w:pPr>
        <w:tabs>
          <w:tab w:val="left" w:pos="1089"/>
          <w:tab w:val="left" w:pos="1980"/>
          <w:tab w:val="left" w:pos="5530"/>
        </w:tabs>
        <w:ind w:right="-1048"/>
        <w:rPr>
          <w:szCs w:val="18"/>
        </w:rPr>
      </w:pPr>
      <w:proofErr w:type="spellStart"/>
      <w:r w:rsidRPr="00715A0E">
        <w:rPr>
          <w:szCs w:val="18"/>
        </w:rPr>
        <w:t>Afzekerwaarde</w:t>
      </w:r>
      <w:proofErr w:type="spellEnd"/>
      <w:r w:rsidRPr="00715A0E">
        <w:rPr>
          <w:szCs w:val="18"/>
        </w:rPr>
        <w:tab/>
      </w:r>
      <w:r w:rsidRPr="00715A0E">
        <w:rPr>
          <w:szCs w:val="18"/>
        </w:rPr>
        <w:tab/>
        <w:t>: 16 A (traag)</w:t>
      </w:r>
    </w:p>
    <w:p w14:paraId="3675C657" w14:textId="77777777" w:rsidR="00F6046D" w:rsidRPr="00715A0E" w:rsidRDefault="00F6046D" w:rsidP="00F6046D">
      <w:pPr>
        <w:tabs>
          <w:tab w:val="left" w:pos="1089"/>
          <w:tab w:val="left" w:pos="1980"/>
          <w:tab w:val="left" w:pos="5530"/>
        </w:tabs>
        <w:ind w:right="-1048"/>
        <w:rPr>
          <w:szCs w:val="18"/>
        </w:rPr>
      </w:pPr>
      <w:r w:rsidRPr="00715A0E">
        <w:rPr>
          <w:szCs w:val="18"/>
        </w:rPr>
        <w:t xml:space="preserve">Geluidsniveau </w:t>
      </w:r>
      <w:r w:rsidRPr="00715A0E">
        <w:rPr>
          <w:szCs w:val="18"/>
        </w:rPr>
        <w:tab/>
      </w:r>
      <w:r w:rsidRPr="00715A0E">
        <w:rPr>
          <w:szCs w:val="18"/>
        </w:rPr>
        <w:tab/>
        <w:t xml:space="preserve">: </w:t>
      </w:r>
      <w:r>
        <w:rPr>
          <w:szCs w:val="18"/>
        </w:rPr>
        <w:t>50/52</w:t>
      </w:r>
    </w:p>
    <w:p w14:paraId="5F46C262" w14:textId="77777777" w:rsidR="00F6046D" w:rsidRPr="00715A0E" w:rsidRDefault="00F6046D" w:rsidP="00F6046D">
      <w:pPr>
        <w:tabs>
          <w:tab w:val="left" w:pos="1089"/>
          <w:tab w:val="left" w:pos="1980"/>
          <w:tab w:val="left" w:pos="5530"/>
        </w:tabs>
        <w:ind w:right="-1048"/>
        <w:rPr>
          <w:szCs w:val="18"/>
        </w:rPr>
      </w:pPr>
      <w:r>
        <w:rPr>
          <w:szCs w:val="18"/>
        </w:rPr>
        <w:t>Koudemiddel</w:t>
      </w:r>
      <w:r>
        <w:rPr>
          <w:szCs w:val="18"/>
        </w:rPr>
        <w:tab/>
      </w:r>
      <w:r>
        <w:rPr>
          <w:szCs w:val="18"/>
        </w:rPr>
        <w:tab/>
        <w:t>: R32</w:t>
      </w:r>
    </w:p>
    <w:p w14:paraId="389C0E15" w14:textId="77777777" w:rsidR="00F6046D" w:rsidRPr="00715A0E" w:rsidRDefault="00F6046D" w:rsidP="00F6046D">
      <w:pPr>
        <w:tabs>
          <w:tab w:val="left" w:pos="1089"/>
          <w:tab w:val="left" w:pos="5530"/>
          <w:tab w:val="left" w:pos="5580"/>
        </w:tabs>
        <w:ind w:right="-1048"/>
        <w:rPr>
          <w:szCs w:val="18"/>
        </w:rPr>
      </w:pPr>
      <w:r>
        <w:rPr>
          <w:szCs w:val="18"/>
        </w:rPr>
        <w:t>SCOP</w:t>
      </w:r>
      <w:r>
        <w:rPr>
          <w:szCs w:val="18"/>
        </w:rPr>
        <w:tab/>
      </w:r>
      <w:r>
        <w:rPr>
          <w:szCs w:val="18"/>
        </w:rPr>
        <w:tab/>
        <w:t>: 4,60</w:t>
      </w:r>
      <w:r w:rsidRPr="00715A0E">
        <w:rPr>
          <w:szCs w:val="18"/>
        </w:rPr>
        <w:t xml:space="preserve"> A+</w:t>
      </w:r>
      <w:r>
        <w:rPr>
          <w:szCs w:val="18"/>
        </w:rPr>
        <w:t>+</w:t>
      </w:r>
    </w:p>
    <w:p w14:paraId="55D5055B" w14:textId="77777777" w:rsidR="00F6046D" w:rsidRPr="00715A0E" w:rsidRDefault="00F6046D" w:rsidP="00F6046D">
      <w:pPr>
        <w:tabs>
          <w:tab w:val="left" w:pos="1089"/>
          <w:tab w:val="left" w:pos="5530"/>
          <w:tab w:val="left" w:pos="5580"/>
        </w:tabs>
        <w:ind w:right="-1048"/>
        <w:rPr>
          <w:szCs w:val="18"/>
        </w:rPr>
      </w:pPr>
      <w:r>
        <w:rPr>
          <w:szCs w:val="18"/>
        </w:rPr>
        <w:lastRenderedPageBreak/>
        <w:t>SEER</w:t>
      </w:r>
      <w:r>
        <w:rPr>
          <w:szCs w:val="18"/>
        </w:rPr>
        <w:tab/>
      </w:r>
      <w:r>
        <w:rPr>
          <w:szCs w:val="18"/>
        </w:rPr>
        <w:tab/>
        <w:t>: 8</w:t>
      </w:r>
      <w:r w:rsidRPr="00715A0E">
        <w:rPr>
          <w:szCs w:val="18"/>
        </w:rPr>
        <w:t>,5</w:t>
      </w:r>
      <w:r>
        <w:rPr>
          <w:szCs w:val="18"/>
        </w:rPr>
        <w:t>0</w:t>
      </w:r>
      <w:r w:rsidRPr="00715A0E">
        <w:rPr>
          <w:szCs w:val="18"/>
        </w:rPr>
        <w:t xml:space="preserve"> A++</w:t>
      </w:r>
      <w:r>
        <w:rPr>
          <w:szCs w:val="18"/>
        </w:rPr>
        <w:t>+</w:t>
      </w:r>
    </w:p>
    <w:p w14:paraId="683B6A12" w14:textId="77777777" w:rsidR="00F6046D" w:rsidRPr="00715A0E" w:rsidRDefault="00F6046D" w:rsidP="00F6046D">
      <w:pPr>
        <w:tabs>
          <w:tab w:val="left" w:pos="1089"/>
          <w:tab w:val="left" w:pos="1980"/>
          <w:tab w:val="left" w:pos="5530"/>
        </w:tabs>
        <w:ind w:right="-1048"/>
        <w:rPr>
          <w:szCs w:val="18"/>
        </w:rPr>
      </w:pPr>
      <w:r>
        <w:rPr>
          <w:szCs w:val="18"/>
        </w:rPr>
        <w:t>Opgenomen vermogen H</w:t>
      </w:r>
      <w:r>
        <w:rPr>
          <w:szCs w:val="18"/>
        </w:rPr>
        <w:tab/>
        <w:t>: 1,21</w:t>
      </w:r>
      <w:r w:rsidRPr="00715A0E">
        <w:rPr>
          <w:szCs w:val="18"/>
        </w:rPr>
        <w:t xml:space="preserve"> kW</w:t>
      </w:r>
    </w:p>
    <w:p w14:paraId="4A61119A" w14:textId="77777777" w:rsidR="00F6046D" w:rsidRPr="00715A0E" w:rsidRDefault="00F6046D" w:rsidP="00F6046D">
      <w:pPr>
        <w:tabs>
          <w:tab w:val="left" w:pos="1089"/>
          <w:tab w:val="left" w:pos="1980"/>
          <w:tab w:val="left" w:pos="5530"/>
        </w:tabs>
        <w:ind w:right="-1048"/>
        <w:rPr>
          <w:szCs w:val="18"/>
        </w:rPr>
      </w:pPr>
      <w:r>
        <w:rPr>
          <w:szCs w:val="18"/>
        </w:rPr>
        <w:t>Opgenomen vermogen C</w:t>
      </w:r>
      <w:r>
        <w:rPr>
          <w:szCs w:val="18"/>
        </w:rPr>
        <w:tab/>
        <w:t>: 1,18</w:t>
      </w:r>
      <w:r w:rsidRPr="00715A0E">
        <w:rPr>
          <w:szCs w:val="18"/>
        </w:rPr>
        <w:t xml:space="preserve"> kW</w:t>
      </w:r>
    </w:p>
    <w:p w14:paraId="08ED0B5A" w14:textId="77777777" w:rsidR="00F6046D" w:rsidRPr="00715A0E" w:rsidRDefault="00F6046D" w:rsidP="00F6046D">
      <w:pPr>
        <w:tabs>
          <w:tab w:val="left" w:pos="1089"/>
          <w:tab w:val="left" w:pos="1980"/>
          <w:tab w:val="left" w:pos="5530"/>
        </w:tabs>
        <w:ind w:right="-1048"/>
        <w:rPr>
          <w:szCs w:val="18"/>
        </w:rPr>
      </w:pPr>
      <w:r>
        <w:rPr>
          <w:szCs w:val="18"/>
        </w:rPr>
        <w:t>Luchthoeveelheid</w:t>
      </w:r>
      <w:r>
        <w:rPr>
          <w:szCs w:val="18"/>
        </w:rPr>
        <w:tab/>
      </w:r>
      <w:r>
        <w:rPr>
          <w:szCs w:val="18"/>
        </w:rPr>
        <w:tab/>
        <w:t>: 2214</w:t>
      </w:r>
      <w:r w:rsidRPr="00715A0E">
        <w:rPr>
          <w:szCs w:val="18"/>
        </w:rPr>
        <w:t xml:space="preserve"> m³/h</w:t>
      </w:r>
    </w:p>
    <w:p w14:paraId="08D93D56" w14:textId="77777777" w:rsidR="00F6046D" w:rsidRPr="0003195C" w:rsidRDefault="00F6046D" w:rsidP="00F6046D">
      <w:pPr>
        <w:tabs>
          <w:tab w:val="left" w:pos="1089"/>
          <w:tab w:val="left" w:pos="1980"/>
          <w:tab w:val="left" w:pos="5530"/>
        </w:tabs>
        <w:ind w:right="-1048"/>
        <w:rPr>
          <w:szCs w:val="18"/>
          <w:lang w:val="de-DE"/>
        </w:rPr>
      </w:pPr>
      <w:proofErr w:type="spellStart"/>
      <w:r w:rsidRPr="0003195C">
        <w:rPr>
          <w:szCs w:val="18"/>
          <w:lang w:val="de-DE"/>
        </w:rPr>
        <w:t>Afmetingen</w:t>
      </w:r>
      <w:proofErr w:type="spellEnd"/>
      <w:r w:rsidRPr="0003195C">
        <w:rPr>
          <w:szCs w:val="18"/>
          <w:lang w:val="de-DE"/>
        </w:rPr>
        <w:t xml:space="preserve"> (</w:t>
      </w:r>
      <w:proofErr w:type="spellStart"/>
      <w:proofErr w:type="gramStart"/>
      <w:r w:rsidRPr="0003195C">
        <w:rPr>
          <w:szCs w:val="18"/>
          <w:lang w:val="de-DE"/>
        </w:rPr>
        <w:t>HxBxD</w:t>
      </w:r>
      <w:proofErr w:type="spellEnd"/>
      <w:r w:rsidRPr="0003195C">
        <w:rPr>
          <w:szCs w:val="18"/>
          <w:lang w:val="de-DE"/>
        </w:rPr>
        <w:t xml:space="preserve">)  </w:t>
      </w:r>
      <w:r w:rsidRPr="0003195C">
        <w:rPr>
          <w:szCs w:val="18"/>
          <w:lang w:val="de-DE"/>
        </w:rPr>
        <w:tab/>
      </w:r>
      <w:proofErr w:type="gramEnd"/>
      <w:r w:rsidRPr="0003195C">
        <w:rPr>
          <w:szCs w:val="18"/>
          <w:lang w:val="de-DE"/>
        </w:rPr>
        <w:t>: 619</w:t>
      </w:r>
      <w:r>
        <w:rPr>
          <w:szCs w:val="18"/>
          <w:lang w:val="de-DE"/>
        </w:rPr>
        <w:t xml:space="preserve"> </w:t>
      </w:r>
      <w:r w:rsidRPr="0003195C">
        <w:rPr>
          <w:szCs w:val="18"/>
          <w:lang w:val="de-DE"/>
        </w:rPr>
        <w:t>x</w:t>
      </w:r>
      <w:r>
        <w:rPr>
          <w:szCs w:val="18"/>
          <w:lang w:val="de-DE"/>
        </w:rPr>
        <w:t xml:space="preserve"> </w:t>
      </w:r>
      <w:r w:rsidRPr="0003195C">
        <w:rPr>
          <w:szCs w:val="18"/>
          <w:lang w:val="de-DE"/>
        </w:rPr>
        <w:t>824</w:t>
      </w:r>
      <w:r>
        <w:rPr>
          <w:szCs w:val="18"/>
          <w:lang w:val="de-DE"/>
        </w:rPr>
        <w:t xml:space="preserve"> </w:t>
      </w:r>
      <w:r w:rsidRPr="0003195C">
        <w:rPr>
          <w:szCs w:val="18"/>
          <w:lang w:val="de-DE"/>
        </w:rPr>
        <w:t>x</w:t>
      </w:r>
      <w:r>
        <w:rPr>
          <w:szCs w:val="18"/>
          <w:lang w:val="de-DE"/>
        </w:rPr>
        <w:t xml:space="preserve"> </w:t>
      </w:r>
      <w:r w:rsidRPr="0003195C">
        <w:rPr>
          <w:szCs w:val="18"/>
          <w:lang w:val="de-DE"/>
        </w:rPr>
        <w:t>299 mm</w:t>
      </w:r>
    </w:p>
    <w:p w14:paraId="1112C438" w14:textId="77777777" w:rsidR="00F6046D" w:rsidRDefault="00F6046D" w:rsidP="00F6046D">
      <w:pPr>
        <w:tabs>
          <w:tab w:val="left" w:pos="1089"/>
          <w:tab w:val="left" w:pos="1980"/>
          <w:tab w:val="left" w:pos="5530"/>
        </w:tabs>
        <w:ind w:right="-1048"/>
        <w:rPr>
          <w:szCs w:val="18"/>
          <w:lang w:val="de-DE"/>
        </w:rPr>
      </w:pPr>
      <w:r w:rsidRPr="00715A0E">
        <w:rPr>
          <w:szCs w:val="18"/>
          <w:lang w:val="de-DE"/>
        </w:rPr>
        <w:t xml:space="preserve">Gewicht </w:t>
      </w:r>
      <w:proofErr w:type="spellStart"/>
      <w:r w:rsidRPr="00715A0E">
        <w:rPr>
          <w:szCs w:val="18"/>
          <w:lang w:val="de-DE"/>
        </w:rPr>
        <w:t>unit</w:t>
      </w:r>
      <w:proofErr w:type="spellEnd"/>
      <w:r w:rsidRPr="00715A0E">
        <w:rPr>
          <w:szCs w:val="18"/>
          <w:lang w:val="de-DE"/>
        </w:rPr>
        <w:tab/>
      </w:r>
      <w:r w:rsidRPr="00715A0E">
        <w:rPr>
          <w:szCs w:val="18"/>
          <w:lang w:val="de-DE"/>
        </w:rPr>
        <w:tab/>
        <w:t>: 39 kg</w:t>
      </w:r>
    </w:p>
    <w:p w14:paraId="17FE3FC2" w14:textId="77777777" w:rsidR="00F6046D" w:rsidRPr="007362E9" w:rsidRDefault="00F6046D" w:rsidP="00F6046D">
      <w:pPr>
        <w:tabs>
          <w:tab w:val="left" w:pos="1089"/>
          <w:tab w:val="left" w:pos="1980"/>
          <w:tab w:val="left" w:pos="5530"/>
        </w:tabs>
        <w:ind w:right="-1048"/>
        <w:rPr>
          <w:szCs w:val="18"/>
        </w:rPr>
      </w:pPr>
      <w:r w:rsidRPr="007362E9">
        <w:rPr>
          <w:szCs w:val="18"/>
        </w:rPr>
        <w:t>Aantal binnen</w:t>
      </w:r>
      <w:r>
        <w:rPr>
          <w:szCs w:val="18"/>
        </w:rPr>
        <w:t xml:space="preserve"> </w:t>
      </w:r>
      <w:r w:rsidRPr="007362E9">
        <w:rPr>
          <w:szCs w:val="18"/>
        </w:rPr>
        <w:t xml:space="preserve">delen                                                         </w:t>
      </w:r>
      <w:proofErr w:type="gramStart"/>
      <w:r w:rsidRPr="007362E9">
        <w:rPr>
          <w:szCs w:val="18"/>
        </w:rPr>
        <w:t xml:space="preserve">  :</w:t>
      </w:r>
      <w:proofErr w:type="gramEnd"/>
      <w:r w:rsidRPr="007362E9">
        <w:rPr>
          <w:szCs w:val="18"/>
        </w:rPr>
        <w:t xml:space="preserve"> 2</w:t>
      </w:r>
    </w:p>
    <w:p w14:paraId="0FE0BDC9" w14:textId="77777777" w:rsidR="00F6046D" w:rsidRPr="00715A0E" w:rsidRDefault="00F6046D" w:rsidP="00F6046D">
      <w:pPr>
        <w:tabs>
          <w:tab w:val="left" w:pos="1089"/>
          <w:tab w:val="left" w:pos="1980"/>
          <w:tab w:val="left" w:pos="5530"/>
        </w:tabs>
        <w:ind w:right="-1048"/>
        <w:rPr>
          <w:szCs w:val="18"/>
        </w:rPr>
      </w:pPr>
      <w:r w:rsidRPr="00715A0E">
        <w:rPr>
          <w:szCs w:val="18"/>
        </w:rPr>
        <w:t>St</w:t>
      </w:r>
      <w:r>
        <w:rPr>
          <w:szCs w:val="18"/>
        </w:rPr>
        <w:t>andaard vulling</w:t>
      </w:r>
      <w:r>
        <w:rPr>
          <w:szCs w:val="18"/>
        </w:rPr>
        <w:tab/>
      </w:r>
      <w:r>
        <w:rPr>
          <w:szCs w:val="18"/>
        </w:rPr>
        <w:tab/>
        <w:t>: 1,12</w:t>
      </w:r>
      <w:r w:rsidRPr="00715A0E">
        <w:rPr>
          <w:szCs w:val="18"/>
        </w:rPr>
        <w:t xml:space="preserve"> kg</w:t>
      </w:r>
    </w:p>
    <w:p w14:paraId="3BDD865C" w14:textId="77777777" w:rsidR="00F6046D" w:rsidRPr="00715A0E" w:rsidRDefault="00F6046D" w:rsidP="00F6046D">
      <w:pPr>
        <w:tabs>
          <w:tab w:val="left" w:pos="1089"/>
          <w:tab w:val="left" w:pos="5530"/>
          <w:tab w:val="left" w:pos="5580"/>
        </w:tabs>
        <w:ind w:right="-1048"/>
        <w:rPr>
          <w:szCs w:val="18"/>
        </w:rPr>
      </w:pPr>
      <w:r w:rsidRPr="00715A0E">
        <w:rPr>
          <w:szCs w:val="18"/>
        </w:rPr>
        <w:t>Max hoogteverschil</w:t>
      </w:r>
      <w:r w:rsidRPr="00715A0E">
        <w:rPr>
          <w:szCs w:val="18"/>
        </w:rPr>
        <w:tab/>
        <w:t xml:space="preserve">: 10 </w:t>
      </w:r>
      <w:proofErr w:type="spellStart"/>
      <w:r w:rsidRPr="00715A0E">
        <w:rPr>
          <w:szCs w:val="18"/>
        </w:rPr>
        <w:t>mtr</w:t>
      </w:r>
      <w:proofErr w:type="spellEnd"/>
    </w:p>
    <w:p w14:paraId="3C78560F" w14:textId="77777777" w:rsidR="00F6046D" w:rsidRPr="00715A0E" w:rsidRDefault="00F6046D" w:rsidP="00F6046D">
      <w:pPr>
        <w:tabs>
          <w:tab w:val="left" w:pos="1089"/>
          <w:tab w:val="left" w:pos="1980"/>
          <w:tab w:val="left" w:pos="5530"/>
        </w:tabs>
        <w:ind w:right="-1048"/>
        <w:rPr>
          <w:szCs w:val="18"/>
        </w:rPr>
      </w:pPr>
      <w:r w:rsidRPr="00715A0E">
        <w:rPr>
          <w:szCs w:val="18"/>
        </w:rPr>
        <w:t>Leidinglengte per binn</w:t>
      </w:r>
      <w:r>
        <w:rPr>
          <w:szCs w:val="18"/>
        </w:rPr>
        <w:t>en unit</w:t>
      </w:r>
      <w:r w:rsidRPr="00715A0E">
        <w:rPr>
          <w:szCs w:val="18"/>
        </w:rPr>
        <w:tab/>
        <w:t xml:space="preserve">: 20 </w:t>
      </w:r>
      <w:proofErr w:type="spellStart"/>
      <w:r w:rsidRPr="00715A0E">
        <w:rPr>
          <w:szCs w:val="18"/>
        </w:rPr>
        <w:t>mtr</w:t>
      </w:r>
      <w:proofErr w:type="spellEnd"/>
    </w:p>
    <w:p w14:paraId="6F8A40BB" w14:textId="77777777" w:rsidR="00F6046D" w:rsidRPr="00715A0E" w:rsidRDefault="00F6046D" w:rsidP="00F6046D">
      <w:pPr>
        <w:tabs>
          <w:tab w:val="left" w:pos="1089"/>
          <w:tab w:val="left" w:pos="1980"/>
          <w:tab w:val="left" w:pos="5530"/>
        </w:tabs>
        <w:ind w:right="-1048"/>
        <w:rPr>
          <w:szCs w:val="18"/>
        </w:rPr>
      </w:pPr>
      <w:r w:rsidRPr="00715A0E">
        <w:rPr>
          <w:szCs w:val="18"/>
        </w:rPr>
        <w:t>Leidinglengte tot</w:t>
      </w:r>
      <w:r>
        <w:rPr>
          <w:szCs w:val="18"/>
        </w:rPr>
        <w:t>aal</w:t>
      </w:r>
      <w:r w:rsidRPr="00715A0E">
        <w:rPr>
          <w:szCs w:val="18"/>
        </w:rPr>
        <w:tab/>
      </w:r>
      <w:r w:rsidRPr="00715A0E">
        <w:rPr>
          <w:szCs w:val="18"/>
        </w:rPr>
        <w:tab/>
        <w:t xml:space="preserve">: 30 </w:t>
      </w:r>
      <w:proofErr w:type="spellStart"/>
      <w:r w:rsidRPr="00715A0E">
        <w:rPr>
          <w:szCs w:val="18"/>
        </w:rPr>
        <w:t>mtr</w:t>
      </w:r>
      <w:proofErr w:type="spellEnd"/>
    </w:p>
    <w:p w14:paraId="25E24A7C" w14:textId="77777777" w:rsidR="00F6046D" w:rsidRPr="00715A0E" w:rsidRDefault="00F6046D" w:rsidP="00F6046D">
      <w:pPr>
        <w:tabs>
          <w:tab w:val="left" w:pos="1089"/>
          <w:tab w:val="left" w:pos="1980"/>
          <w:tab w:val="left" w:pos="5530"/>
        </w:tabs>
        <w:ind w:right="-1048"/>
        <w:rPr>
          <w:szCs w:val="18"/>
        </w:rPr>
      </w:pPr>
      <w:r w:rsidRPr="00715A0E">
        <w:rPr>
          <w:szCs w:val="18"/>
        </w:rPr>
        <w:t>Voorgevuld tot</w:t>
      </w:r>
      <w:r w:rsidRPr="00715A0E">
        <w:rPr>
          <w:szCs w:val="18"/>
        </w:rPr>
        <w:tab/>
      </w:r>
      <w:r w:rsidRPr="00715A0E">
        <w:rPr>
          <w:szCs w:val="18"/>
        </w:rPr>
        <w:tab/>
        <w:t xml:space="preserve">: 20 </w:t>
      </w:r>
      <w:proofErr w:type="spellStart"/>
      <w:r w:rsidRPr="00715A0E">
        <w:rPr>
          <w:szCs w:val="18"/>
        </w:rPr>
        <w:t>mtr</w:t>
      </w:r>
      <w:proofErr w:type="spellEnd"/>
    </w:p>
    <w:p w14:paraId="755036F5" w14:textId="77777777" w:rsidR="00F6046D" w:rsidRPr="00715A0E" w:rsidRDefault="00F6046D" w:rsidP="00F6046D">
      <w:pPr>
        <w:tabs>
          <w:tab w:val="left" w:pos="1089"/>
          <w:tab w:val="left" w:pos="1980"/>
          <w:tab w:val="left" w:pos="5530"/>
        </w:tabs>
        <w:ind w:right="-1048"/>
        <w:rPr>
          <w:szCs w:val="18"/>
        </w:rPr>
      </w:pPr>
      <w:r w:rsidRPr="00715A0E">
        <w:rPr>
          <w:szCs w:val="18"/>
        </w:rPr>
        <w:t>Extra vulling</w:t>
      </w:r>
      <w:r w:rsidRPr="00715A0E">
        <w:rPr>
          <w:szCs w:val="18"/>
        </w:rPr>
        <w:tab/>
      </w:r>
      <w:r w:rsidRPr="00715A0E">
        <w:rPr>
          <w:szCs w:val="18"/>
        </w:rPr>
        <w:tab/>
        <w:t>: 15 g/m</w:t>
      </w:r>
    </w:p>
    <w:p w14:paraId="215952E3" w14:textId="77777777" w:rsidR="00F6046D" w:rsidRDefault="00F6046D" w:rsidP="00F6046D">
      <w:pPr>
        <w:rPr>
          <w:szCs w:val="18"/>
        </w:rPr>
      </w:pPr>
      <w:r w:rsidRPr="00715A0E">
        <w:rPr>
          <w:szCs w:val="18"/>
        </w:rPr>
        <w:t>Leiding diameters</w:t>
      </w:r>
      <w:r w:rsidRPr="00715A0E">
        <w:rPr>
          <w:szCs w:val="18"/>
        </w:rPr>
        <w:tab/>
      </w:r>
      <w:r w:rsidRPr="00715A0E">
        <w:rPr>
          <w:szCs w:val="18"/>
        </w:rPr>
        <w:tab/>
        <w:t xml:space="preserve">            </w:t>
      </w:r>
      <w:r>
        <w:rPr>
          <w:szCs w:val="18"/>
        </w:rPr>
        <w:t xml:space="preserve">                             </w:t>
      </w:r>
      <w:proofErr w:type="gramStart"/>
      <w:r>
        <w:rPr>
          <w:szCs w:val="18"/>
        </w:rPr>
        <w:t xml:space="preserve">  </w:t>
      </w:r>
      <w:r w:rsidRPr="00715A0E">
        <w:rPr>
          <w:szCs w:val="18"/>
        </w:rPr>
        <w:t>:</w:t>
      </w:r>
      <w:proofErr w:type="gramEnd"/>
      <w:r w:rsidRPr="00715A0E">
        <w:rPr>
          <w:szCs w:val="18"/>
        </w:rPr>
        <w:t xml:space="preserve"> 1/4”, 3/8</w:t>
      </w:r>
    </w:p>
    <w:p w14:paraId="7ACD87EE" w14:textId="77777777" w:rsidR="00F6046D" w:rsidRPr="00715A0E" w:rsidRDefault="00F6046D" w:rsidP="00F6046D">
      <w:pPr>
        <w:tabs>
          <w:tab w:val="left" w:pos="1089"/>
          <w:tab w:val="left" w:pos="1980"/>
          <w:tab w:val="left" w:pos="5530"/>
        </w:tabs>
        <w:ind w:right="-1048"/>
        <w:rPr>
          <w:bCs/>
          <w:szCs w:val="18"/>
        </w:rPr>
      </w:pPr>
      <w:r w:rsidRPr="00715A0E">
        <w:rPr>
          <w:szCs w:val="18"/>
        </w:rPr>
        <w:t>Koelen min/max</w:t>
      </w:r>
      <w:r w:rsidRPr="00715A0E">
        <w:rPr>
          <w:szCs w:val="18"/>
        </w:rPr>
        <w:tab/>
      </w:r>
      <w:r w:rsidRPr="00715A0E">
        <w:rPr>
          <w:szCs w:val="18"/>
        </w:rPr>
        <w:tab/>
        <w:t>: -</w:t>
      </w:r>
      <w:proofErr w:type="gramStart"/>
      <w:r w:rsidRPr="00715A0E">
        <w:rPr>
          <w:szCs w:val="18"/>
        </w:rPr>
        <w:t>10 /</w:t>
      </w:r>
      <w:proofErr w:type="gramEnd"/>
      <w:r w:rsidRPr="00715A0E">
        <w:rPr>
          <w:szCs w:val="18"/>
        </w:rPr>
        <w:t xml:space="preserve"> +46</w:t>
      </w:r>
    </w:p>
    <w:p w14:paraId="39E4C1E1" w14:textId="77777777" w:rsidR="00F6046D" w:rsidRPr="00715A0E" w:rsidRDefault="00F6046D" w:rsidP="00F6046D">
      <w:pPr>
        <w:tabs>
          <w:tab w:val="left" w:pos="1089"/>
          <w:tab w:val="left" w:pos="1980"/>
          <w:tab w:val="left" w:pos="5530"/>
        </w:tabs>
        <w:ind w:right="-1048"/>
        <w:rPr>
          <w:bCs/>
          <w:szCs w:val="18"/>
        </w:rPr>
      </w:pPr>
      <w:r w:rsidRPr="00715A0E">
        <w:rPr>
          <w:szCs w:val="18"/>
        </w:rPr>
        <w:t>Verwarmen min/max.</w:t>
      </w:r>
      <w:r>
        <w:rPr>
          <w:szCs w:val="18"/>
        </w:rPr>
        <w:t xml:space="preserve"> </w:t>
      </w:r>
      <w:r w:rsidRPr="00715A0E">
        <w:rPr>
          <w:szCs w:val="18"/>
        </w:rPr>
        <w:tab/>
        <w:t>: -</w:t>
      </w:r>
      <w:proofErr w:type="gramStart"/>
      <w:r w:rsidRPr="00715A0E">
        <w:rPr>
          <w:szCs w:val="18"/>
        </w:rPr>
        <w:t>15 /</w:t>
      </w:r>
      <w:proofErr w:type="gramEnd"/>
      <w:r w:rsidRPr="00715A0E">
        <w:rPr>
          <w:szCs w:val="18"/>
        </w:rPr>
        <w:t xml:space="preserve"> +24</w:t>
      </w:r>
    </w:p>
    <w:p w14:paraId="2706FD69" w14:textId="77777777" w:rsidR="00F6046D" w:rsidRPr="00E16BB6" w:rsidRDefault="00F6046D" w:rsidP="00E16BB6">
      <w:pPr>
        <w:tabs>
          <w:tab w:val="left" w:pos="-1440"/>
          <w:tab w:val="left" w:pos="-720"/>
          <w:tab w:val="left" w:pos="-624"/>
          <w:tab w:val="left" w:pos="0"/>
          <w:tab w:val="left" w:pos="206"/>
          <w:tab w:val="left" w:pos="6520"/>
        </w:tabs>
        <w:rPr>
          <w:szCs w:val="18"/>
        </w:rPr>
      </w:pPr>
    </w:p>
    <w:p w14:paraId="220609C7" w14:textId="7A3E4979" w:rsidR="00537773" w:rsidRPr="002C51A6" w:rsidRDefault="00537773" w:rsidP="00537773">
      <w:pPr>
        <w:tabs>
          <w:tab w:val="left" w:pos="-1440"/>
          <w:tab w:val="left" w:pos="-720"/>
          <w:tab w:val="left" w:pos="-624"/>
          <w:tab w:val="left" w:pos="0"/>
          <w:tab w:val="left" w:pos="206"/>
          <w:tab w:val="left" w:pos="6520"/>
        </w:tabs>
        <w:rPr>
          <w:szCs w:val="18"/>
        </w:rPr>
      </w:pPr>
    </w:p>
    <w:p w14:paraId="195461D6" w14:textId="77777777" w:rsidR="00A037EB" w:rsidRPr="00A037EB" w:rsidRDefault="00A037EB" w:rsidP="00A037EB">
      <w:pPr>
        <w:tabs>
          <w:tab w:val="left" w:pos="1089"/>
          <w:tab w:val="left" w:pos="1980"/>
          <w:tab w:val="left" w:pos="5530"/>
        </w:tabs>
        <w:ind w:right="-1048"/>
        <w:rPr>
          <w:b/>
          <w:bCs/>
          <w:szCs w:val="18"/>
          <w:u w:val="single"/>
          <w:lang w:val="en-US"/>
        </w:rPr>
      </w:pPr>
      <w:r w:rsidRPr="00A037EB">
        <w:rPr>
          <w:b/>
          <w:szCs w:val="18"/>
          <w:u w:val="single"/>
          <w:lang w:val="en-US"/>
        </w:rPr>
        <w:t xml:space="preserve">PANASONIC RAC TZ </w:t>
      </w:r>
      <w:proofErr w:type="spellStart"/>
      <w:r w:rsidRPr="00A037EB">
        <w:rPr>
          <w:b/>
          <w:szCs w:val="18"/>
          <w:u w:val="single"/>
          <w:lang w:val="en-US"/>
        </w:rPr>
        <w:t>wandmodel</w:t>
      </w:r>
      <w:proofErr w:type="spellEnd"/>
      <w:r w:rsidRPr="00A037EB">
        <w:rPr>
          <w:b/>
          <w:szCs w:val="18"/>
          <w:u w:val="single"/>
          <w:lang w:val="en-US"/>
        </w:rPr>
        <w:t xml:space="preserve"> KIT-TZ35-CKE</w:t>
      </w:r>
    </w:p>
    <w:p w14:paraId="553A20F0" w14:textId="77777777" w:rsidR="00A037EB" w:rsidRPr="00A037EB" w:rsidRDefault="00A037EB" w:rsidP="00A037EB">
      <w:pPr>
        <w:tabs>
          <w:tab w:val="left" w:pos="1089"/>
          <w:tab w:val="left" w:pos="1980"/>
          <w:tab w:val="left" w:pos="5530"/>
        </w:tabs>
        <w:ind w:right="-1048"/>
        <w:rPr>
          <w:b/>
          <w:bCs/>
          <w:szCs w:val="18"/>
          <w:u w:val="single"/>
          <w:lang w:val="en-US"/>
        </w:rPr>
      </w:pPr>
    </w:p>
    <w:p w14:paraId="320E7AFE" w14:textId="77777777" w:rsidR="00A037EB" w:rsidRPr="00766E8E" w:rsidRDefault="00A037EB" w:rsidP="00A037EB">
      <w:pPr>
        <w:tabs>
          <w:tab w:val="left" w:pos="1089"/>
          <w:tab w:val="left" w:pos="1980"/>
          <w:tab w:val="left" w:pos="5530"/>
        </w:tabs>
        <w:ind w:right="-1048"/>
        <w:rPr>
          <w:noProof/>
          <w:lang w:val="en-US"/>
        </w:rPr>
      </w:pPr>
      <w:r>
        <w:rPr>
          <w:noProof/>
        </w:rPr>
        <w:drawing>
          <wp:inline distT="0" distB="0" distL="0" distR="0" wp14:anchorId="463AC368" wp14:editId="5767468B">
            <wp:extent cx="2355944" cy="857250"/>
            <wp:effectExtent l="0" t="0" r="6350" b="0"/>
            <wp:docPr id="150568186" name="Afbeelding 1" descr="Afbeelding met tekst, Huishoudelijk apparaat, ontwerp, apparaa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57928" name="Afbeelding 1" descr="Afbeelding met tekst, Huishoudelijk apparaat, ontwerp, apparaat&#10;&#10;Automatisch gegenereerde beschrijvi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61205" cy="859164"/>
                    </a:xfrm>
                    <a:prstGeom prst="rect">
                      <a:avLst/>
                    </a:prstGeom>
                    <a:noFill/>
                    <a:ln>
                      <a:noFill/>
                    </a:ln>
                  </pic:spPr>
                </pic:pic>
              </a:graphicData>
            </a:graphic>
          </wp:inline>
        </w:drawing>
      </w:r>
    </w:p>
    <w:p w14:paraId="70913A03" w14:textId="77777777" w:rsidR="00A037EB" w:rsidRPr="00BB4630" w:rsidRDefault="00A037EB" w:rsidP="00A037EB">
      <w:pPr>
        <w:tabs>
          <w:tab w:val="left" w:pos="1089"/>
          <w:tab w:val="left" w:pos="1980"/>
          <w:tab w:val="left" w:pos="5530"/>
        </w:tabs>
        <w:ind w:right="-1048"/>
        <w:rPr>
          <w:noProof/>
        </w:rPr>
      </w:pPr>
    </w:p>
    <w:p w14:paraId="0E6B79D5" w14:textId="77777777" w:rsidR="00A037EB" w:rsidRPr="005E53A1" w:rsidRDefault="00A037EB" w:rsidP="00A037EB">
      <w:pPr>
        <w:tabs>
          <w:tab w:val="left" w:pos="1089"/>
          <w:tab w:val="left" w:pos="1836"/>
          <w:tab w:val="left" w:pos="5530"/>
        </w:tabs>
        <w:ind w:right="-1048"/>
        <w:rPr>
          <w:szCs w:val="18"/>
          <w:lang w:val="en-US"/>
        </w:rPr>
      </w:pPr>
      <w:r w:rsidRPr="005E53A1">
        <w:rPr>
          <w:b/>
          <w:szCs w:val="18"/>
          <w:lang w:val="en-US"/>
        </w:rPr>
        <w:t xml:space="preserve">PANASONIC RAC TZ </w:t>
      </w:r>
      <w:proofErr w:type="spellStart"/>
      <w:r w:rsidRPr="005E53A1">
        <w:rPr>
          <w:b/>
          <w:szCs w:val="18"/>
          <w:lang w:val="en-US"/>
        </w:rPr>
        <w:t>binnenunit</w:t>
      </w:r>
      <w:proofErr w:type="spellEnd"/>
      <w:r w:rsidRPr="005E53A1">
        <w:rPr>
          <w:b/>
          <w:szCs w:val="18"/>
          <w:lang w:val="en-US"/>
        </w:rPr>
        <w:t xml:space="preserve">: </w:t>
      </w:r>
      <w:proofErr w:type="spellStart"/>
      <w:r w:rsidRPr="005E53A1">
        <w:rPr>
          <w:szCs w:val="18"/>
          <w:lang w:val="en-US"/>
        </w:rPr>
        <w:t>wandmodel</w:t>
      </w:r>
      <w:proofErr w:type="spellEnd"/>
      <w:r w:rsidRPr="005E53A1">
        <w:rPr>
          <w:szCs w:val="18"/>
          <w:lang w:val="en-US"/>
        </w:rPr>
        <w:t xml:space="preserve"> </w:t>
      </w:r>
    </w:p>
    <w:p w14:paraId="4C2D93DB" w14:textId="77777777" w:rsidR="00A037EB" w:rsidRPr="005E53A1" w:rsidRDefault="00A037EB" w:rsidP="00A037EB">
      <w:pPr>
        <w:tabs>
          <w:tab w:val="left" w:pos="1089"/>
          <w:tab w:val="left" w:pos="5530"/>
          <w:tab w:val="left" w:pos="5580"/>
        </w:tabs>
        <w:ind w:right="-1048"/>
        <w:rPr>
          <w:b/>
          <w:szCs w:val="18"/>
          <w:lang w:val="en-US"/>
        </w:rPr>
      </w:pPr>
      <w:r w:rsidRPr="005E53A1">
        <w:rPr>
          <w:szCs w:val="18"/>
          <w:lang w:val="en-US"/>
        </w:rPr>
        <w:t>Type</w:t>
      </w:r>
      <w:r w:rsidRPr="005E53A1">
        <w:rPr>
          <w:szCs w:val="18"/>
          <w:lang w:val="en-US"/>
        </w:rPr>
        <w:tab/>
      </w:r>
      <w:r w:rsidRPr="005E53A1">
        <w:rPr>
          <w:szCs w:val="18"/>
          <w:lang w:val="en-US"/>
        </w:rPr>
        <w:tab/>
        <w:t xml:space="preserve">: </w:t>
      </w:r>
      <w:r w:rsidRPr="005E53A1">
        <w:rPr>
          <w:b/>
          <w:szCs w:val="18"/>
          <w:lang w:val="en-US"/>
        </w:rPr>
        <w:t>CS-TZ35</w:t>
      </w:r>
      <w:r>
        <w:rPr>
          <w:b/>
          <w:szCs w:val="18"/>
          <w:lang w:val="en-US"/>
        </w:rPr>
        <w:t>C</w:t>
      </w:r>
      <w:r w:rsidRPr="005E53A1">
        <w:rPr>
          <w:b/>
          <w:szCs w:val="18"/>
          <w:lang w:val="en-US"/>
        </w:rPr>
        <w:t>KEW</w:t>
      </w:r>
    </w:p>
    <w:p w14:paraId="0B8E0A3C" w14:textId="77777777" w:rsidR="00A037EB" w:rsidRPr="00131EA3" w:rsidRDefault="00A037EB" w:rsidP="00A037EB">
      <w:pPr>
        <w:tabs>
          <w:tab w:val="left" w:pos="1089"/>
          <w:tab w:val="left" w:pos="1836"/>
          <w:tab w:val="left" w:pos="5530"/>
        </w:tabs>
        <w:ind w:right="-1048"/>
        <w:rPr>
          <w:szCs w:val="18"/>
        </w:rPr>
      </w:pPr>
      <w:r>
        <w:rPr>
          <w:szCs w:val="18"/>
        </w:rPr>
        <w:t>Koelvermogen</w:t>
      </w:r>
      <w:r>
        <w:rPr>
          <w:szCs w:val="18"/>
        </w:rPr>
        <w:tab/>
      </w:r>
      <w:r>
        <w:rPr>
          <w:szCs w:val="18"/>
        </w:rPr>
        <w:tab/>
        <w:t>: 3,50 (0,85 – 4,00</w:t>
      </w:r>
      <w:r w:rsidRPr="00131EA3">
        <w:rPr>
          <w:szCs w:val="18"/>
        </w:rPr>
        <w:t>) kW</w:t>
      </w:r>
    </w:p>
    <w:p w14:paraId="632B52D2" w14:textId="77777777" w:rsidR="00A037EB" w:rsidRPr="00131EA3" w:rsidRDefault="00A037EB" w:rsidP="00A037EB">
      <w:pPr>
        <w:tabs>
          <w:tab w:val="left" w:pos="1089"/>
          <w:tab w:val="left" w:pos="1836"/>
          <w:tab w:val="left" w:pos="5530"/>
        </w:tabs>
        <w:ind w:right="-1048"/>
        <w:rPr>
          <w:szCs w:val="18"/>
        </w:rPr>
      </w:pPr>
      <w:r>
        <w:rPr>
          <w:szCs w:val="18"/>
        </w:rPr>
        <w:t>Verwarmingsvermogen</w:t>
      </w:r>
      <w:r>
        <w:rPr>
          <w:szCs w:val="18"/>
        </w:rPr>
        <w:tab/>
        <w:t>: 4,00 (0,80 – 5,10</w:t>
      </w:r>
      <w:r w:rsidRPr="00131EA3">
        <w:rPr>
          <w:szCs w:val="18"/>
        </w:rPr>
        <w:t>) kW</w:t>
      </w:r>
    </w:p>
    <w:p w14:paraId="101536E1" w14:textId="77777777" w:rsidR="00A037EB" w:rsidRPr="00131EA3" w:rsidRDefault="00A037EB" w:rsidP="00A037EB">
      <w:pPr>
        <w:tabs>
          <w:tab w:val="left" w:pos="1089"/>
          <w:tab w:val="left" w:pos="1836"/>
          <w:tab w:val="left" w:pos="5530"/>
        </w:tabs>
        <w:ind w:right="-1048"/>
        <w:rPr>
          <w:szCs w:val="18"/>
        </w:rPr>
      </w:pPr>
      <w:r w:rsidRPr="00131EA3">
        <w:rPr>
          <w:szCs w:val="18"/>
        </w:rPr>
        <w:t>Aansluitspanning</w:t>
      </w:r>
      <w:r w:rsidRPr="00131EA3">
        <w:rPr>
          <w:szCs w:val="18"/>
        </w:rPr>
        <w:tab/>
      </w:r>
      <w:r w:rsidRPr="00131EA3">
        <w:rPr>
          <w:szCs w:val="18"/>
        </w:rPr>
        <w:tab/>
        <w:t>: 230 V - 50 Hz - 1 fase + 0</w:t>
      </w:r>
    </w:p>
    <w:p w14:paraId="18E7217E" w14:textId="77777777" w:rsidR="00A037EB" w:rsidRPr="00131EA3" w:rsidRDefault="00A037EB" w:rsidP="00A037EB">
      <w:pPr>
        <w:tabs>
          <w:tab w:val="left" w:pos="1089"/>
          <w:tab w:val="left" w:pos="1980"/>
          <w:tab w:val="left" w:pos="5530"/>
        </w:tabs>
        <w:ind w:right="-1048"/>
        <w:rPr>
          <w:szCs w:val="18"/>
        </w:rPr>
      </w:pPr>
      <w:proofErr w:type="spellStart"/>
      <w:r w:rsidRPr="00131EA3">
        <w:rPr>
          <w:szCs w:val="18"/>
        </w:rPr>
        <w:t>Afzekerwaarde</w:t>
      </w:r>
      <w:proofErr w:type="spellEnd"/>
      <w:r w:rsidRPr="00131EA3">
        <w:rPr>
          <w:szCs w:val="18"/>
        </w:rPr>
        <w:tab/>
        <w:t xml:space="preserve">            </w:t>
      </w:r>
      <w:r>
        <w:rPr>
          <w:szCs w:val="18"/>
        </w:rPr>
        <w:t xml:space="preserve">                                          </w:t>
      </w:r>
      <w:proofErr w:type="gramStart"/>
      <w:r>
        <w:rPr>
          <w:szCs w:val="18"/>
        </w:rPr>
        <w:t xml:space="preserve">  :</w:t>
      </w:r>
      <w:proofErr w:type="gramEnd"/>
      <w:r>
        <w:rPr>
          <w:szCs w:val="18"/>
        </w:rPr>
        <w:t xml:space="preserve"> 16</w:t>
      </w:r>
      <w:r w:rsidRPr="00131EA3">
        <w:rPr>
          <w:szCs w:val="18"/>
        </w:rPr>
        <w:t xml:space="preserve"> A (traag)</w:t>
      </w:r>
    </w:p>
    <w:p w14:paraId="75FCAABF" w14:textId="77777777" w:rsidR="00A037EB" w:rsidRPr="005E53A1" w:rsidRDefault="00A037EB" w:rsidP="00A037EB">
      <w:pPr>
        <w:tabs>
          <w:tab w:val="left" w:pos="1089"/>
          <w:tab w:val="left" w:pos="5530"/>
          <w:tab w:val="left" w:pos="5580"/>
        </w:tabs>
        <w:ind w:right="-1048"/>
        <w:rPr>
          <w:szCs w:val="18"/>
        </w:rPr>
      </w:pPr>
      <w:r w:rsidRPr="005E53A1">
        <w:rPr>
          <w:szCs w:val="18"/>
        </w:rPr>
        <w:t>SEER</w:t>
      </w:r>
      <w:r w:rsidRPr="005E53A1">
        <w:rPr>
          <w:szCs w:val="18"/>
        </w:rPr>
        <w:tab/>
      </w:r>
      <w:r w:rsidRPr="005E53A1">
        <w:rPr>
          <w:szCs w:val="18"/>
        </w:rPr>
        <w:tab/>
        <w:t>: 6,80 A++</w:t>
      </w:r>
    </w:p>
    <w:p w14:paraId="792F68A1" w14:textId="77777777" w:rsidR="00A037EB" w:rsidRPr="005E53A1" w:rsidRDefault="00A037EB" w:rsidP="00A037EB">
      <w:pPr>
        <w:tabs>
          <w:tab w:val="left" w:pos="1089"/>
          <w:tab w:val="left" w:pos="5530"/>
          <w:tab w:val="left" w:pos="5580"/>
        </w:tabs>
        <w:ind w:right="-1048"/>
        <w:rPr>
          <w:szCs w:val="18"/>
        </w:rPr>
      </w:pPr>
      <w:r w:rsidRPr="005E53A1">
        <w:rPr>
          <w:szCs w:val="18"/>
        </w:rPr>
        <w:t>SCOP</w:t>
      </w:r>
      <w:r w:rsidRPr="005E53A1">
        <w:rPr>
          <w:szCs w:val="18"/>
        </w:rPr>
        <w:tab/>
      </w:r>
      <w:r w:rsidRPr="005E53A1">
        <w:rPr>
          <w:szCs w:val="18"/>
        </w:rPr>
        <w:tab/>
        <w:t xml:space="preserve">: 4,60 A++ </w:t>
      </w:r>
    </w:p>
    <w:p w14:paraId="2ACDE372" w14:textId="77777777" w:rsidR="00A037EB" w:rsidRPr="005E53A1" w:rsidRDefault="00A037EB" w:rsidP="00A037EB">
      <w:pPr>
        <w:tabs>
          <w:tab w:val="left" w:pos="1089"/>
          <w:tab w:val="left" w:pos="1836"/>
          <w:tab w:val="left" w:pos="5530"/>
        </w:tabs>
        <w:ind w:right="-1048"/>
        <w:rPr>
          <w:szCs w:val="18"/>
        </w:rPr>
      </w:pPr>
      <w:r w:rsidRPr="005E53A1">
        <w:rPr>
          <w:szCs w:val="18"/>
        </w:rPr>
        <w:t>Koudemiddel</w:t>
      </w:r>
      <w:r w:rsidRPr="005E53A1">
        <w:rPr>
          <w:szCs w:val="18"/>
        </w:rPr>
        <w:tab/>
      </w:r>
      <w:r w:rsidRPr="005E53A1">
        <w:rPr>
          <w:szCs w:val="18"/>
        </w:rPr>
        <w:tab/>
        <w:t>: R32</w:t>
      </w:r>
    </w:p>
    <w:p w14:paraId="379B691A" w14:textId="77777777" w:rsidR="00A037EB" w:rsidRPr="00131EA3" w:rsidRDefault="00A037EB" w:rsidP="00A037EB">
      <w:pPr>
        <w:tabs>
          <w:tab w:val="left" w:pos="1089"/>
          <w:tab w:val="left" w:pos="1836"/>
          <w:tab w:val="left" w:pos="5530"/>
        </w:tabs>
        <w:ind w:right="-1048"/>
        <w:rPr>
          <w:szCs w:val="18"/>
        </w:rPr>
      </w:pPr>
      <w:r>
        <w:rPr>
          <w:szCs w:val="18"/>
        </w:rPr>
        <w:t>Luchthoeveelheid</w:t>
      </w:r>
      <w:r>
        <w:rPr>
          <w:szCs w:val="18"/>
        </w:rPr>
        <w:tab/>
      </w:r>
      <w:r>
        <w:rPr>
          <w:szCs w:val="18"/>
        </w:rPr>
        <w:tab/>
        <w:t>: 708</w:t>
      </w:r>
      <w:r w:rsidRPr="00131EA3">
        <w:rPr>
          <w:szCs w:val="18"/>
        </w:rPr>
        <w:t xml:space="preserve"> m3/h</w:t>
      </w:r>
    </w:p>
    <w:p w14:paraId="601BD85E" w14:textId="77777777" w:rsidR="00A037EB" w:rsidRPr="005E5E03" w:rsidRDefault="00A037EB" w:rsidP="00A037EB">
      <w:pPr>
        <w:tabs>
          <w:tab w:val="left" w:pos="1089"/>
          <w:tab w:val="left" w:pos="1836"/>
          <w:tab w:val="left" w:pos="5530"/>
        </w:tabs>
        <w:ind w:right="-1048"/>
        <w:rPr>
          <w:bCs/>
          <w:szCs w:val="18"/>
        </w:rPr>
      </w:pPr>
      <w:r>
        <w:rPr>
          <w:szCs w:val="18"/>
        </w:rPr>
        <w:t xml:space="preserve">Geluidsniveau </w:t>
      </w:r>
      <w:r>
        <w:rPr>
          <w:szCs w:val="18"/>
        </w:rPr>
        <w:tab/>
      </w:r>
      <w:r>
        <w:rPr>
          <w:szCs w:val="18"/>
        </w:rPr>
        <w:tab/>
        <w:t>: 20/30/42</w:t>
      </w:r>
      <w:r w:rsidRPr="00131EA3">
        <w:rPr>
          <w:szCs w:val="18"/>
        </w:rPr>
        <w:t xml:space="preserve"> dB(A) op </w:t>
      </w:r>
      <w:smartTag w:uri="urn:schemas-microsoft-com:office:smarttags" w:element="metricconverter">
        <w:smartTagPr>
          <w:attr w:name="ProductID" w:val="1 meter"/>
        </w:smartTagPr>
        <w:r w:rsidRPr="00131EA3">
          <w:rPr>
            <w:szCs w:val="18"/>
          </w:rPr>
          <w:t>1 meter</w:t>
        </w:r>
      </w:smartTag>
      <w:r w:rsidRPr="00131EA3">
        <w:rPr>
          <w:szCs w:val="18"/>
        </w:rPr>
        <w:t xml:space="preserve"> van de unit</w:t>
      </w:r>
    </w:p>
    <w:p w14:paraId="27488AC2" w14:textId="77777777" w:rsidR="00A037EB" w:rsidRPr="00131EA3" w:rsidRDefault="00A037EB" w:rsidP="00A037EB">
      <w:pPr>
        <w:tabs>
          <w:tab w:val="left" w:pos="1089"/>
          <w:tab w:val="left" w:pos="1836"/>
          <w:tab w:val="left" w:pos="5530"/>
        </w:tabs>
        <w:ind w:right="-1048"/>
        <w:rPr>
          <w:szCs w:val="18"/>
          <w:lang w:val="de-DE"/>
        </w:rPr>
      </w:pPr>
      <w:proofErr w:type="spellStart"/>
      <w:r w:rsidRPr="00131EA3">
        <w:rPr>
          <w:szCs w:val="18"/>
          <w:lang w:val="de-DE"/>
        </w:rPr>
        <w:t>Afmetingen</w:t>
      </w:r>
      <w:proofErr w:type="spellEnd"/>
      <w:r w:rsidRPr="00131EA3">
        <w:rPr>
          <w:szCs w:val="18"/>
          <w:lang w:val="de-DE"/>
        </w:rPr>
        <w:t xml:space="preserve"> (</w:t>
      </w:r>
      <w:proofErr w:type="spellStart"/>
      <w:r>
        <w:rPr>
          <w:szCs w:val="18"/>
          <w:lang w:val="de-DE"/>
        </w:rPr>
        <w:t>HxBxD</w:t>
      </w:r>
      <w:proofErr w:type="spellEnd"/>
      <w:r>
        <w:rPr>
          <w:szCs w:val="18"/>
          <w:lang w:val="de-DE"/>
        </w:rPr>
        <w:t>)</w:t>
      </w:r>
      <w:r>
        <w:rPr>
          <w:szCs w:val="18"/>
          <w:lang w:val="de-DE"/>
        </w:rPr>
        <w:tab/>
        <w:t>: 290x765x214</w:t>
      </w:r>
      <w:r w:rsidRPr="00131EA3">
        <w:rPr>
          <w:szCs w:val="18"/>
          <w:lang w:val="de-DE"/>
        </w:rPr>
        <w:t xml:space="preserve"> mm</w:t>
      </w:r>
    </w:p>
    <w:p w14:paraId="24FFEA94" w14:textId="77777777" w:rsidR="00A037EB" w:rsidRPr="00131EA3" w:rsidRDefault="00A037EB" w:rsidP="00A037EB">
      <w:pPr>
        <w:tabs>
          <w:tab w:val="left" w:pos="1089"/>
          <w:tab w:val="left" w:pos="1836"/>
          <w:tab w:val="left" w:pos="5530"/>
        </w:tabs>
        <w:ind w:right="-1048"/>
        <w:rPr>
          <w:szCs w:val="18"/>
          <w:lang w:val="de-DE"/>
        </w:rPr>
      </w:pPr>
      <w:r>
        <w:rPr>
          <w:szCs w:val="18"/>
          <w:lang w:val="de-DE"/>
        </w:rPr>
        <w:t xml:space="preserve">Gewicht </w:t>
      </w:r>
      <w:proofErr w:type="spellStart"/>
      <w:r>
        <w:rPr>
          <w:szCs w:val="18"/>
          <w:lang w:val="de-DE"/>
        </w:rPr>
        <w:t>unit</w:t>
      </w:r>
      <w:proofErr w:type="spellEnd"/>
      <w:r>
        <w:rPr>
          <w:szCs w:val="18"/>
          <w:lang w:val="de-DE"/>
        </w:rPr>
        <w:tab/>
      </w:r>
      <w:r>
        <w:rPr>
          <w:szCs w:val="18"/>
          <w:lang w:val="de-DE"/>
        </w:rPr>
        <w:tab/>
        <w:t>: 9</w:t>
      </w:r>
      <w:r w:rsidRPr="00131EA3">
        <w:rPr>
          <w:szCs w:val="18"/>
          <w:lang w:val="de-DE"/>
        </w:rPr>
        <w:t xml:space="preserve"> kg</w:t>
      </w:r>
    </w:p>
    <w:p w14:paraId="08D6E8CA" w14:textId="77777777" w:rsidR="00A037EB" w:rsidRPr="00245703" w:rsidRDefault="00A037EB" w:rsidP="00A037EB">
      <w:pPr>
        <w:tabs>
          <w:tab w:val="left" w:pos="1089"/>
          <w:tab w:val="left" w:pos="1836"/>
          <w:tab w:val="left" w:pos="5530"/>
        </w:tabs>
        <w:ind w:right="-1048"/>
        <w:rPr>
          <w:szCs w:val="18"/>
        </w:rPr>
      </w:pPr>
      <w:r>
        <w:rPr>
          <w:szCs w:val="18"/>
        </w:rPr>
        <w:t>Leiding diameters</w:t>
      </w:r>
      <w:r>
        <w:rPr>
          <w:szCs w:val="18"/>
        </w:rPr>
        <w:tab/>
      </w:r>
      <w:r>
        <w:rPr>
          <w:szCs w:val="18"/>
        </w:rPr>
        <w:tab/>
        <w:t>: 1/4”, 3/8</w:t>
      </w:r>
      <w:r w:rsidRPr="00245703">
        <w:rPr>
          <w:szCs w:val="18"/>
        </w:rPr>
        <w:t>”</w:t>
      </w:r>
    </w:p>
    <w:p w14:paraId="37AD49A0" w14:textId="77777777" w:rsidR="00A037EB" w:rsidRPr="00131EA3" w:rsidRDefault="00A037EB" w:rsidP="00A037EB">
      <w:pPr>
        <w:tabs>
          <w:tab w:val="left" w:pos="1089"/>
          <w:tab w:val="left" w:pos="1980"/>
          <w:tab w:val="left" w:pos="5530"/>
        </w:tabs>
        <w:ind w:right="-1048"/>
        <w:rPr>
          <w:bCs/>
          <w:szCs w:val="18"/>
        </w:rPr>
      </w:pPr>
      <w:r w:rsidRPr="00131EA3">
        <w:rPr>
          <w:szCs w:val="18"/>
        </w:rPr>
        <w:t>Koelen min/max</w:t>
      </w:r>
      <w:r w:rsidRPr="00131EA3">
        <w:rPr>
          <w:szCs w:val="18"/>
        </w:rPr>
        <w:tab/>
      </w:r>
      <w:r w:rsidRPr="00131EA3">
        <w:rPr>
          <w:szCs w:val="18"/>
        </w:rPr>
        <w:tab/>
        <w:t>: -</w:t>
      </w:r>
      <w:proofErr w:type="gramStart"/>
      <w:r w:rsidRPr="00131EA3">
        <w:rPr>
          <w:szCs w:val="18"/>
        </w:rPr>
        <w:t>10 /</w:t>
      </w:r>
      <w:proofErr w:type="gramEnd"/>
      <w:r w:rsidRPr="00131EA3">
        <w:rPr>
          <w:szCs w:val="18"/>
        </w:rPr>
        <w:t xml:space="preserve"> +43</w:t>
      </w:r>
    </w:p>
    <w:p w14:paraId="0DEE5A77" w14:textId="77777777" w:rsidR="00A037EB" w:rsidRPr="00131EA3" w:rsidRDefault="00A037EB" w:rsidP="00A037EB">
      <w:pPr>
        <w:tabs>
          <w:tab w:val="left" w:pos="1089"/>
          <w:tab w:val="left" w:pos="5530"/>
          <w:tab w:val="left" w:pos="5580"/>
        </w:tabs>
        <w:ind w:right="-1048"/>
        <w:rPr>
          <w:bCs/>
          <w:szCs w:val="18"/>
        </w:rPr>
      </w:pPr>
      <w:r w:rsidRPr="00131EA3">
        <w:rPr>
          <w:szCs w:val="18"/>
        </w:rPr>
        <w:t>Verwarmen min/max</w:t>
      </w:r>
      <w:r w:rsidRPr="00131EA3">
        <w:rPr>
          <w:szCs w:val="18"/>
        </w:rPr>
        <w:tab/>
        <w:t>: -</w:t>
      </w:r>
      <w:proofErr w:type="gramStart"/>
      <w:r w:rsidRPr="00131EA3">
        <w:rPr>
          <w:szCs w:val="18"/>
        </w:rPr>
        <w:t>15 /</w:t>
      </w:r>
      <w:proofErr w:type="gramEnd"/>
      <w:r w:rsidRPr="00131EA3">
        <w:rPr>
          <w:szCs w:val="18"/>
        </w:rPr>
        <w:t xml:space="preserve"> +24</w:t>
      </w:r>
    </w:p>
    <w:p w14:paraId="0C114AD2" w14:textId="77777777" w:rsidR="00A037EB" w:rsidRPr="00131EA3" w:rsidRDefault="00A037EB" w:rsidP="00A037EB">
      <w:pPr>
        <w:tabs>
          <w:tab w:val="left" w:pos="1089"/>
          <w:tab w:val="left" w:pos="1836"/>
          <w:tab w:val="left" w:pos="5530"/>
        </w:tabs>
        <w:ind w:right="-1048"/>
        <w:rPr>
          <w:szCs w:val="18"/>
        </w:rPr>
      </w:pPr>
    </w:p>
    <w:p w14:paraId="0E7007A0" w14:textId="77777777" w:rsidR="00A037EB" w:rsidRDefault="00A037EB" w:rsidP="00A037EB">
      <w:pPr>
        <w:tabs>
          <w:tab w:val="left" w:pos="1089"/>
          <w:tab w:val="left" w:pos="1980"/>
          <w:tab w:val="left" w:pos="5530"/>
        </w:tabs>
        <w:ind w:right="-1048"/>
        <w:rPr>
          <w:b/>
          <w:bCs/>
          <w:szCs w:val="18"/>
          <w:u w:val="single"/>
        </w:rPr>
      </w:pPr>
      <w:r w:rsidRPr="00131EA3">
        <w:rPr>
          <w:b/>
          <w:szCs w:val="18"/>
          <w:u w:val="single"/>
        </w:rPr>
        <w:t>Aansluiten op:</w:t>
      </w:r>
    </w:p>
    <w:p w14:paraId="7AE1347A" w14:textId="77777777" w:rsidR="00A037EB" w:rsidRDefault="00A037EB" w:rsidP="00A037EB">
      <w:pPr>
        <w:tabs>
          <w:tab w:val="left" w:pos="1089"/>
          <w:tab w:val="left" w:pos="1980"/>
          <w:tab w:val="left" w:pos="5530"/>
        </w:tabs>
        <w:ind w:right="-1048"/>
        <w:rPr>
          <w:b/>
          <w:bCs/>
          <w:szCs w:val="18"/>
          <w:u w:val="single"/>
        </w:rPr>
      </w:pPr>
      <w:r>
        <w:rPr>
          <w:noProof/>
        </w:rPr>
        <w:drawing>
          <wp:anchor distT="0" distB="0" distL="114300" distR="114300" simplePos="0" relativeHeight="251659264" behindDoc="0" locked="0" layoutInCell="1" allowOverlap="1" wp14:anchorId="300A3390" wp14:editId="1268F8D3">
            <wp:simplePos x="0" y="0"/>
            <wp:positionH relativeFrom="column">
              <wp:posOffset>0</wp:posOffset>
            </wp:positionH>
            <wp:positionV relativeFrom="paragraph">
              <wp:posOffset>129540</wp:posOffset>
            </wp:positionV>
            <wp:extent cx="2512060" cy="1590675"/>
            <wp:effectExtent l="0" t="0" r="2540" b="9525"/>
            <wp:wrapSquare wrapText="bothSides"/>
            <wp:docPr id="811806537" name="Afbeelding 811806537" descr="https://www.panasonicproclub.com/uploads/general/images/DOMESTIC/PRODUCT-ACC/OUTDOOR_CU-FZ25WK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panasonicproclub.com/uploads/general/images/DOMESTIC/PRODUCT-ACC/OUTDOOR_CU-FZ25WKE.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12060" cy="1590675"/>
                    </a:xfrm>
                    <a:prstGeom prst="rect">
                      <a:avLst/>
                    </a:prstGeom>
                    <a:noFill/>
                    <a:ln>
                      <a:noFill/>
                    </a:ln>
                  </pic:spPr>
                </pic:pic>
              </a:graphicData>
            </a:graphic>
          </wp:anchor>
        </w:drawing>
      </w:r>
    </w:p>
    <w:p w14:paraId="2CA724BB" w14:textId="77777777" w:rsidR="00A037EB" w:rsidRDefault="00A037EB" w:rsidP="00A037EB">
      <w:pPr>
        <w:tabs>
          <w:tab w:val="left" w:pos="1089"/>
          <w:tab w:val="left" w:pos="1980"/>
          <w:tab w:val="left" w:pos="5530"/>
        </w:tabs>
        <w:ind w:right="-1048"/>
        <w:rPr>
          <w:bCs/>
          <w:szCs w:val="18"/>
        </w:rPr>
      </w:pPr>
      <w:r>
        <w:rPr>
          <w:szCs w:val="18"/>
        </w:rPr>
        <w:br w:type="textWrapping" w:clear="all"/>
      </w:r>
    </w:p>
    <w:p w14:paraId="2338EFE1" w14:textId="77777777" w:rsidR="00A037EB" w:rsidRPr="006158B9" w:rsidRDefault="00A037EB" w:rsidP="00A037EB">
      <w:pPr>
        <w:tabs>
          <w:tab w:val="left" w:pos="1089"/>
          <w:tab w:val="left" w:pos="1980"/>
          <w:tab w:val="left" w:pos="5530"/>
        </w:tabs>
        <w:ind w:right="-1048"/>
        <w:rPr>
          <w:b/>
          <w:bCs/>
          <w:szCs w:val="18"/>
          <w:u w:val="single"/>
        </w:rPr>
      </w:pPr>
      <w:r w:rsidRPr="006158B9">
        <w:rPr>
          <w:b/>
          <w:szCs w:val="18"/>
        </w:rPr>
        <w:t xml:space="preserve">PANASONIC RAC TZ </w:t>
      </w:r>
      <w:proofErr w:type="spellStart"/>
      <w:r w:rsidRPr="006158B9">
        <w:rPr>
          <w:b/>
          <w:szCs w:val="18"/>
        </w:rPr>
        <w:t>Inverter</w:t>
      </w:r>
      <w:proofErr w:type="spellEnd"/>
      <w:r w:rsidRPr="006158B9">
        <w:rPr>
          <w:b/>
          <w:szCs w:val="18"/>
        </w:rPr>
        <w:t xml:space="preserve"> buitenunit: </w:t>
      </w:r>
    </w:p>
    <w:p w14:paraId="5A574B53" w14:textId="77777777" w:rsidR="00A037EB" w:rsidRPr="00131EA3" w:rsidRDefault="00A037EB" w:rsidP="00A037EB">
      <w:pPr>
        <w:tabs>
          <w:tab w:val="left" w:pos="1089"/>
          <w:tab w:val="left" w:pos="5530"/>
          <w:tab w:val="left" w:pos="5580"/>
        </w:tabs>
        <w:ind w:right="-1048"/>
        <w:rPr>
          <w:b/>
          <w:szCs w:val="18"/>
        </w:rPr>
      </w:pPr>
      <w:r w:rsidRPr="00131EA3">
        <w:rPr>
          <w:szCs w:val="18"/>
        </w:rPr>
        <w:t>Type</w:t>
      </w:r>
      <w:r w:rsidRPr="00131EA3">
        <w:rPr>
          <w:szCs w:val="18"/>
        </w:rPr>
        <w:tab/>
      </w:r>
      <w:r w:rsidRPr="00131EA3">
        <w:rPr>
          <w:szCs w:val="18"/>
        </w:rPr>
        <w:tab/>
        <w:t xml:space="preserve">: </w:t>
      </w:r>
      <w:r>
        <w:rPr>
          <w:b/>
          <w:szCs w:val="18"/>
        </w:rPr>
        <w:t>CU-TZ35CKE</w:t>
      </w:r>
    </w:p>
    <w:p w14:paraId="61F19F05" w14:textId="77777777" w:rsidR="00A037EB" w:rsidRPr="00131EA3" w:rsidRDefault="00A037EB" w:rsidP="00A037EB">
      <w:pPr>
        <w:tabs>
          <w:tab w:val="left" w:pos="1089"/>
          <w:tab w:val="left" w:pos="1836"/>
          <w:tab w:val="left" w:pos="5530"/>
        </w:tabs>
        <w:ind w:right="-1048"/>
        <w:rPr>
          <w:szCs w:val="18"/>
        </w:rPr>
      </w:pPr>
      <w:r>
        <w:rPr>
          <w:szCs w:val="18"/>
        </w:rPr>
        <w:lastRenderedPageBreak/>
        <w:t>Koelvermogen</w:t>
      </w:r>
      <w:r>
        <w:rPr>
          <w:szCs w:val="18"/>
        </w:rPr>
        <w:tab/>
      </w:r>
      <w:r>
        <w:rPr>
          <w:szCs w:val="18"/>
        </w:rPr>
        <w:tab/>
        <w:t>: 3,50 (0,85 – 4,00</w:t>
      </w:r>
      <w:r w:rsidRPr="00131EA3">
        <w:rPr>
          <w:szCs w:val="18"/>
        </w:rPr>
        <w:t>) kW</w:t>
      </w:r>
    </w:p>
    <w:p w14:paraId="0D6E63ED" w14:textId="77777777" w:rsidR="00A037EB" w:rsidRDefault="00A037EB" w:rsidP="00A037EB">
      <w:pPr>
        <w:tabs>
          <w:tab w:val="left" w:pos="1089"/>
          <w:tab w:val="left" w:pos="1836"/>
          <w:tab w:val="left" w:pos="5530"/>
        </w:tabs>
        <w:ind w:right="-1048"/>
        <w:rPr>
          <w:szCs w:val="18"/>
        </w:rPr>
      </w:pPr>
      <w:r>
        <w:rPr>
          <w:szCs w:val="18"/>
        </w:rPr>
        <w:t>Verwarmingsvermogen</w:t>
      </w:r>
      <w:r>
        <w:rPr>
          <w:szCs w:val="18"/>
        </w:rPr>
        <w:tab/>
        <w:t>: 4,00 (0,80 – 5,10</w:t>
      </w:r>
      <w:r w:rsidRPr="00131EA3">
        <w:rPr>
          <w:szCs w:val="18"/>
        </w:rPr>
        <w:t>) kW</w:t>
      </w:r>
    </w:p>
    <w:p w14:paraId="5EFC3E28" w14:textId="77777777" w:rsidR="00A037EB" w:rsidRPr="00131EA3" w:rsidRDefault="00A037EB" w:rsidP="00A037EB">
      <w:pPr>
        <w:tabs>
          <w:tab w:val="left" w:pos="1089"/>
          <w:tab w:val="left" w:pos="1836"/>
          <w:tab w:val="left" w:pos="5530"/>
        </w:tabs>
        <w:ind w:right="-1048"/>
        <w:rPr>
          <w:szCs w:val="18"/>
        </w:rPr>
      </w:pPr>
      <w:r w:rsidRPr="00131EA3">
        <w:rPr>
          <w:szCs w:val="18"/>
        </w:rPr>
        <w:t>Aansluitspanning</w:t>
      </w:r>
      <w:r w:rsidRPr="00131EA3">
        <w:rPr>
          <w:szCs w:val="18"/>
        </w:rPr>
        <w:tab/>
      </w:r>
      <w:r w:rsidRPr="00131EA3">
        <w:rPr>
          <w:szCs w:val="18"/>
        </w:rPr>
        <w:tab/>
        <w:t xml:space="preserve">: vanaf </w:t>
      </w:r>
      <w:proofErr w:type="spellStart"/>
      <w:r w:rsidRPr="00131EA3">
        <w:rPr>
          <w:szCs w:val="18"/>
        </w:rPr>
        <w:t>binnendeel</w:t>
      </w:r>
      <w:proofErr w:type="spellEnd"/>
    </w:p>
    <w:p w14:paraId="0DE9742E" w14:textId="77777777" w:rsidR="00A037EB" w:rsidRPr="00131EA3" w:rsidRDefault="00A037EB" w:rsidP="00A037EB">
      <w:pPr>
        <w:tabs>
          <w:tab w:val="left" w:pos="1089"/>
          <w:tab w:val="left" w:pos="1980"/>
          <w:tab w:val="left" w:pos="5530"/>
        </w:tabs>
        <w:ind w:right="-1048"/>
        <w:rPr>
          <w:szCs w:val="18"/>
        </w:rPr>
      </w:pPr>
      <w:r>
        <w:rPr>
          <w:szCs w:val="18"/>
        </w:rPr>
        <w:t>Verbinding kabel</w:t>
      </w:r>
      <w:r>
        <w:rPr>
          <w:szCs w:val="18"/>
        </w:rPr>
        <w:tab/>
      </w:r>
      <w:r>
        <w:rPr>
          <w:szCs w:val="18"/>
        </w:rPr>
        <w:tab/>
        <w:t>: 4 x 1,</w:t>
      </w:r>
      <w:r w:rsidRPr="00131EA3">
        <w:rPr>
          <w:szCs w:val="18"/>
        </w:rPr>
        <w:t>5 mm</w:t>
      </w:r>
      <w:r w:rsidRPr="00131EA3">
        <w:rPr>
          <w:szCs w:val="18"/>
          <w:vertAlign w:val="superscript"/>
        </w:rPr>
        <w:t>2</w:t>
      </w:r>
      <w:r w:rsidRPr="00131EA3">
        <w:rPr>
          <w:szCs w:val="18"/>
        </w:rPr>
        <w:t xml:space="preserve"> </w:t>
      </w:r>
    </w:p>
    <w:p w14:paraId="501AAE8D" w14:textId="77777777" w:rsidR="00A037EB" w:rsidRPr="00131EA3" w:rsidRDefault="00A037EB" w:rsidP="00A037EB">
      <w:pPr>
        <w:tabs>
          <w:tab w:val="left" w:pos="1089"/>
          <w:tab w:val="left" w:pos="1980"/>
          <w:tab w:val="left" w:pos="5530"/>
        </w:tabs>
        <w:ind w:right="-1048"/>
        <w:rPr>
          <w:szCs w:val="18"/>
        </w:rPr>
      </w:pPr>
      <w:r>
        <w:rPr>
          <w:szCs w:val="18"/>
        </w:rPr>
        <w:t xml:space="preserve">Geluidsniveau </w:t>
      </w:r>
      <w:r>
        <w:rPr>
          <w:szCs w:val="18"/>
        </w:rPr>
        <w:tab/>
      </w:r>
      <w:r>
        <w:rPr>
          <w:szCs w:val="18"/>
        </w:rPr>
        <w:tab/>
        <w:t>: 48/50</w:t>
      </w:r>
      <w:r w:rsidRPr="00131EA3">
        <w:rPr>
          <w:szCs w:val="18"/>
        </w:rPr>
        <w:t xml:space="preserve"> (high)</w:t>
      </w:r>
    </w:p>
    <w:p w14:paraId="2AA726A6" w14:textId="77777777" w:rsidR="00A037EB" w:rsidRPr="00131EA3" w:rsidRDefault="00A037EB" w:rsidP="00A037EB">
      <w:pPr>
        <w:tabs>
          <w:tab w:val="left" w:pos="1089"/>
          <w:tab w:val="left" w:pos="1980"/>
          <w:tab w:val="left" w:pos="5530"/>
        </w:tabs>
        <w:ind w:right="-1048"/>
        <w:rPr>
          <w:szCs w:val="18"/>
        </w:rPr>
      </w:pPr>
      <w:r>
        <w:rPr>
          <w:szCs w:val="18"/>
        </w:rPr>
        <w:t>Koudemiddel</w:t>
      </w:r>
      <w:r>
        <w:rPr>
          <w:szCs w:val="18"/>
        </w:rPr>
        <w:tab/>
      </w:r>
      <w:r>
        <w:rPr>
          <w:szCs w:val="18"/>
        </w:rPr>
        <w:tab/>
        <w:t>: R32</w:t>
      </w:r>
    </w:p>
    <w:p w14:paraId="69827675" w14:textId="77777777" w:rsidR="00A037EB" w:rsidRPr="002D7746" w:rsidRDefault="00A037EB" w:rsidP="00A037EB">
      <w:pPr>
        <w:tabs>
          <w:tab w:val="left" w:pos="1089"/>
          <w:tab w:val="left" w:pos="5530"/>
          <w:tab w:val="left" w:pos="5580"/>
        </w:tabs>
        <w:ind w:right="-1048"/>
        <w:rPr>
          <w:szCs w:val="18"/>
        </w:rPr>
      </w:pPr>
      <w:r w:rsidRPr="002D7746">
        <w:rPr>
          <w:szCs w:val="18"/>
        </w:rPr>
        <w:t>Afmetingen (</w:t>
      </w:r>
      <w:proofErr w:type="spellStart"/>
      <w:r w:rsidRPr="002D7746">
        <w:rPr>
          <w:szCs w:val="18"/>
        </w:rPr>
        <w:t>HxBxD</w:t>
      </w:r>
      <w:proofErr w:type="spellEnd"/>
      <w:r w:rsidRPr="002D7746">
        <w:rPr>
          <w:szCs w:val="18"/>
        </w:rPr>
        <w:t>)</w:t>
      </w:r>
      <w:r w:rsidRPr="002D7746">
        <w:rPr>
          <w:szCs w:val="18"/>
        </w:rPr>
        <w:tab/>
        <w:t>: 542x780x289 mm</w:t>
      </w:r>
    </w:p>
    <w:p w14:paraId="4D0763A2" w14:textId="77777777" w:rsidR="00A037EB" w:rsidRPr="00131EA3" w:rsidRDefault="00A037EB" w:rsidP="00A037EB">
      <w:pPr>
        <w:tabs>
          <w:tab w:val="left" w:pos="1089"/>
          <w:tab w:val="left" w:pos="1980"/>
          <w:tab w:val="left" w:pos="5530"/>
        </w:tabs>
        <w:ind w:right="-1048"/>
        <w:rPr>
          <w:szCs w:val="18"/>
          <w:lang w:val="de-DE"/>
        </w:rPr>
      </w:pPr>
      <w:r>
        <w:rPr>
          <w:szCs w:val="18"/>
          <w:lang w:val="de-DE"/>
        </w:rPr>
        <w:t xml:space="preserve">Gewicht </w:t>
      </w:r>
      <w:proofErr w:type="spellStart"/>
      <w:r>
        <w:rPr>
          <w:szCs w:val="18"/>
          <w:lang w:val="de-DE"/>
        </w:rPr>
        <w:t>unit</w:t>
      </w:r>
      <w:proofErr w:type="spellEnd"/>
      <w:r>
        <w:rPr>
          <w:szCs w:val="18"/>
          <w:lang w:val="de-DE"/>
        </w:rPr>
        <w:tab/>
      </w:r>
      <w:r>
        <w:rPr>
          <w:szCs w:val="18"/>
          <w:lang w:val="de-DE"/>
        </w:rPr>
        <w:tab/>
        <w:t>: 30</w:t>
      </w:r>
      <w:r w:rsidRPr="00131EA3">
        <w:rPr>
          <w:szCs w:val="18"/>
          <w:lang w:val="de-DE"/>
        </w:rPr>
        <w:t xml:space="preserve"> kg</w:t>
      </w:r>
    </w:p>
    <w:p w14:paraId="2F8624BB" w14:textId="77777777" w:rsidR="00A037EB" w:rsidRPr="002D7746" w:rsidRDefault="00A037EB" w:rsidP="00A037EB">
      <w:pPr>
        <w:tabs>
          <w:tab w:val="left" w:pos="1089"/>
          <w:tab w:val="left" w:pos="1980"/>
          <w:tab w:val="left" w:pos="5530"/>
        </w:tabs>
        <w:ind w:right="-1048"/>
        <w:rPr>
          <w:szCs w:val="18"/>
          <w:lang w:val="de-DE"/>
        </w:rPr>
      </w:pPr>
      <w:r w:rsidRPr="002D7746">
        <w:rPr>
          <w:szCs w:val="18"/>
          <w:lang w:val="de-DE"/>
        </w:rPr>
        <w:t xml:space="preserve">Leiding </w:t>
      </w:r>
      <w:proofErr w:type="spellStart"/>
      <w:r w:rsidRPr="002D7746">
        <w:rPr>
          <w:szCs w:val="18"/>
          <w:lang w:val="de-DE"/>
        </w:rPr>
        <w:t>diameters</w:t>
      </w:r>
      <w:proofErr w:type="spellEnd"/>
      <w:r w:rsidRPr="002D7746">
        <w:rPr>
          <w:szCs w:val="18"/>
          <w:lang w:val="de-DE"/>
        </w:rPr>
        <w:tab/>
      </w:r>
      <w:r w:rsidRPr="002D7746">
        <w:rPr>
          <w:szCs w:val="18"/>
          <w:lang w:val="de-DE"/>
        </w:rPr>
        <w:tab/>
        <w:t>: 1/4”, 3/8”</w:t>
      </w:r>
    </w:p>
    <w:p w14:paraId="483BDC78" w14:textId="77777777" w:rsidR="00A037EB" w:rsidRPr="00131EA3" w:rsidRDefault="00A037EB" w:rsidP="00A037EB">
      <w:pPr>
        <w:tabs>
          <w:tab w:val="left" w:pos="1089"/>
          <w:tab w:val="left" w:pos="1980"/>
          <w:tab w:val="left" w:pos="5530"/>
        </w:tabs>
        <w:ind w:right="-1048"/>
        <w:rPr>
          <w:szCs w:val="18"/>
        </w:rPr>
      </w:pPr>
      <w:r>
        <w:rPr>
          <w:szCs w:val="18"/>
        </w:rPr>
        <w:t>Max. leidinglengte</w:t>
      </w:r>
      <w:r>
        <w:rPr>
          <w:szCs w:val="18"/>
        </w:rPr>
        <w:tab/>
      </w:r>
      <w:r>
        <w:rPr>
          <w:szCs w:val="18"/>
        </w:rPr>
        <w:tab/>
        <w:t>: 15</w:t>
      </w:r>
      <w:r w:rsidRPr="00131EA3">
        <w:rPr>
          <w:szCs w:val="18"/>
        </w:rPr>
        <w:t xml:space="preserve"> meter</w:t>
      </w:r>
    </w:p>
    <w:p w14:paraId="3B85CCD3" w14:textId="77777777" w:rsidR="00A037EB" w:rsidRPr="00131EA3" w:rsidRDefault="00A037EB" w:rsidP="00A037EB">
      <w:pPr>
        <w:tabs>
          <w:tab w:val="left" w:pos="1089"/>
          <w:tab w:val="left" w:pos="5530"/>
          <w:tab w:val="left" w:pos="5580"/>
        </w:tabs>
        <w:ind w:right="-1048"/>
        <w:rPr>
          <w:szCs w:val="18"/>
        </w:rPr>
      </w:pPr>
      <w:r>
        <w:rPr>
          <w:szCs w:val="18"/>
        </w:rPr>
        <w:t>Voorgevuld</w:t>
      </w:r>
      <w:r>
        <w:rPr>
          <w:szCs w:val="18"/>
        </w:rPr>
        <w:tab/>
      </w:r>
      <w:r>
        <w:rPr>
          <w:szCs w:val="18"/>
        </w:rPr>
        <w:tab/>
        <w:t>: 7,5</w:t>
      </w:r>
      <w:r w:rsidRPr="00131EA3">
        <w:rPr>
          <w:szCs w:val="18"/>
        </w:rPr>
        <w:t xml:space="preserve"> meter</w:t>
      </w:r>
    </w:p>
    <w:p w14:paraId="170F7D57" w14:textId="77777777" w:rsidR="00A037EB" w:rsidRPr="00131EA3" w:rsidRDefault="00A037EB" w:rsidP="00A037EB">
      <w:pPr>
        <w:tabs>
          <w:tab w:val="left" w:pos="1089"/>
          <w:tab w:val="left" w:pos="1980"/>
          <w:tab w:val="left" w:pos="5530"/>
        </w:tabs>
        <w:ind w:right="-1048"/>
        <w:rPr>
          <w:szCs w:val="18"/>
        </w:rPr>
      </w:pPr>
      <w:r>
        <w:rPr>
          <w:szCs w:val="18"/>
        </w:rPr>
        <w:t>Extra vulling</w:t>
      </w:r>
      <w:r>
        <w:rPr>
          <w:szCs w:val="18"/>
        </w:rPr>
        <w:tab/>
      </w:r>
      <w:r>
        <w:rPr>
          <w:szCs w:val="18"/>
        </w:rPr>
        <w:tab/>
        <w:t>: 10</w:t>
      </w:r>
      <w:r w:rsidRPr="00131EA3">
        <w:rPr>
          <w:szCs w:val="18"/>
        </w:rPr>
        <w:t xml:space="preserve"> </w:t>
      </w:r>
      <w:proofErr w:type="gramStart"/>
      <w:r w:rsidRPr="00131EA3">
        <w:rPr>
          <w:szCs w:val="18"/>
        </w:rPr>
        <w:t>gram /</w:t>
      </w:r>
      <w:proofErr w:type="gramEnd"/>
      <w:r w:rsidRPr="00131EA3">
        <w:rPr>
          <w:szCs w:val="18"/>
        </w:rPr>
        <w:t xml:space="preserve"> meter</w:t>
      </w:r>
    </w:p>
    <w:p w14:paraId="48483F68" w14:textId="77777777" w:rsidR="00A037EB" w:rsidRPr="00131EA3" w:rsidRDefault="00A037EB" w:rsidP="00A037EB">
      <w:pPr>
        <w:tabs>
          <w:tab w:val="left" w:pos="1089"/>
          <w:tab w:val="left" w:pos="5530"/>
          <w:tab w:val="left" w:pos="5580"/>
        </w:tabs>
        <w:ind w:right="-1048"/>
        <w:rPr>
          <w:szCs w:val="18"/>
        </w:rPr>
      </w:pPr>
      <w:r>
        <w:rPr>
          <w:szCs w:val="18"/>
        </w:rPr>
        <w:t>Max. hoogteverschil</w:t>
      </w:r>
      <w:r>
        <w:rPr>
          <w:szCs w:val="18"/>
        </w:rPr>
        <w:tab/>
        <w:t>: 15</w:t>
      </w:r>
      <w:r w:rsidRPr="00131EA3">
        <w:rPr>
          <w:szCs w:val="18"/>
        </w:rPr>
        <w:t xml:space="preserve"> meter</w:t>
      </w:r>
    </w:p>
    <w:p w14:paraId="16B55997" w14:textId="77777777" w:rsidR="00A037EB" w:rsidRDefault="00A037EB" w:rsidP="00A037EB">
      <w:pPr>
        <w:tabs>
          <w:tab w:val="left" w:pos="-1440"/>
          <w:tab w:val="left" w:pos="-720"/>
          <w:tab w:val="left" w:pos="-624"/>
          <w:tab w:val="left" w:pos="0"/>
          <w:tab w:val="left" w:pos="206"/>
          <w:tab w:val="left" w:pos="6520"/>
        </w:tabs>
        <w:rPr>
          <w:b/>
          <w:bCs/>
          <w:szCs w:val="18"/>
        </w:rPr>
      </w:pPr>
    </w:p>
    <w:p w14:paraId="2EC7B631" w14:textId="77777777" w:rsidR="00537773" w:rsidRPr="002C51A6" w:rsidRDefault="00537773" w:rsidP="00537773">
      <w:pPr>
        <w:tabs>
          <w:tab w:val="left" w:pos="-1440"/>
          <w:tab w:val="left" w:pos="-720"/>
          <w:tab w:val="left" w:pos="-624"/>
          <w:tab w:val="left" w:pos="0"/>
          <w:tab w:val="left" w:pos="206"/>
          <w:tab w:val="left" w:pos="6520"/>
        </w:tabs>
        <w:rPr>
          <w:b/>
          <w:bCs/>
          <w:szCs w:val="18"/>
        </w:rPr>
      </w:pPr>
    </w:p>
    <w:p w14:paraId="3EA54AEB" w14:textId="77777777" w:rsidR="00537773" w:rsidRPr="002C51A6" w:rsidRDefault="00537773" w:rsidP="00537773">
      <w:r w:rsidRPr="002C51A6">
        <w:rPr>
          <w:u w:val="single"/>
        </w:rPr>
        <w:t>De installatie is aangeboden inclusief:</w:t>
      </w:r>
    </w:p>
    <w:p w14:paraId="66380065" w14:textId="77777777" w:rsidR="00537773" w:rsidRPr="002C51A6" w:rsidRDefault="00537773" w:rsidP="00537773"/>
    <w:p w14:paraId="0D741988" w14:textId="77777777" w:rsidR="00645362" w:rsidRDefault="00537773" w:rsidP="00537773">
      <w:pPr>
        <w:pStyle w:val="Lijstalinea"/>
        <w:numPr>
          <w:ilvl w:val="0"/>
          <w:numId w:val="3"/>
        </w:numPr>
      </w:pPr>
      <w:r w:rsidRPr="002C51A6">
        <w:t>montage</w:t>
      </w:r>
      <w:r w:rsidR="00D27395">
        <w:t xml:space="preserve"> van de genoemde apparatuur en componenten</w:t>
      </w:r>
      <w:r w:rsidRPr="002C51A6">
        <w:t>;</w:t>
      </w:r>
    </w:p>
    <w:p w14:paraId="3A042D08" w14:textId="77777777" w:rsidR="00645362" w:rsidRDefault="00537773" w:rsidP="005B1D6E">
      <w:pPr>
        <w:pStyle w:val="Lijstalinea"/>
        <w:numPr>
          <w:ilvl w:val="0"/>
          <w:numId w:val="3"/>
        </w:numPr>
      </w:pPr>
      <w:r w:rsidRPr="002C51A6">
        <w:t>interne elektrische bekabeling tussen binnen- en buitenunit;</w:t>
      </w:r>
    </w:p>
    <w:p w14:paraId="4D404F57" w14:textId="77777777" w:rsidR="00645362" w:rsidRDefault="00537773" w:rsidP="003B3E6F">
      <w:pPr>
        <w:pStyle w:val="Lijstalinea"/>
        <w:numPr>
          <w:ilvl w:val="0"/>
          <w:numId w:val="3"/>
        </w:numPr>
      </w:pPr>
      <w:r w:rsidRPr="002C51A6">
        <w:t>intern en verticaal transport;</w:t>
      </w:r>
    </w:p>
    <w:p w14:paraId="3730A8BA" w14:textId="77777777" w:rsidR="00537773" w:rsidRPr="002C51A6" w:rsidRDefault="00537773" w:rsidP="003B3E6F">
      <w:pPr>
        <w:pStyle w:val="Lijstalinea"/>
        <w:numPr>
          <w:ilvl w:val="0"/>
          <w:numId w:val="3"/>
        </w:numPr>
      </w:pPr>
      <w:r w:rsidRPr="002C51A6">
        <w:t>inbedrijfstelling van de apparatuur.</w:t>
      </w:r>
    </w:p>
    <w:p w14:paraId="60C5C587" w14:textId="77777777" w:rsidR="00537773" w:rsidRPr="002C51A6" w:rsidRDefault="00537773" w:rsidP="00537773"/>
    <w:p w14:paraId="1E37C3B5" w14:textId="77777777" w:rsidR="00537773" w:rsidRPr="002C51A6" w:rsidRDefault="00537773" w:rsidP="00537773">
      <w:r w:rsidRPr="002C51A6">
        <w:rPr>
          <w:u w:val="single"/>
        </w:rPr>
        <w:t>Niet tot onze werkzaamheden behoren:</w:t>
      </w:r>
    </w:p>
    <w:p w14:paraId="5C5BAD4D" w14:textId="77777777" w:rsidR="00537773" w:rsidRPr="002C51A6" w:rsidRDefault="00537773" w:rsidP="00537773"/>
    <w:p w14:paraId="441445CE" w14:textId="77777777" w:rsidR="00645362" w:rsidRDefault="00537773" w:rsidP="00645362">
      <w:pPr>
        <w:pStyle w:val="Lijstalinea"/>
        <w:numPr>
          <w:ilvl w:val="0"/>
          <w:numId w:val="4"/>
        </w:numPr>
      </w:pPr>
      <w:r w:rsidRPr="002C51A6">
        <w:t>alle benodigde bouwkundige werkzaamheden;</w:t>
      </w:r>
    </w:p>
    <w:p w14:paraId="58C6B9B7" w14:textId="77777777" w:rsidR="00645362" w:rsidRPr="00645362" w:rsidRDefault="00537773" w:rsidP="00645362">
      <w:pPr>
        <w:pStyle w:val="Lijstalinea"/>
        <w:numPr>
          <w:ilvl w:val="0"/>
          <w:numId w:val="4"/>
        </w:numPr>
        <w:rPr>
          <w:snapToGrid/>
        </w:rPr>
      </w:pPr>
      <w:r w:rsidRPr="002C51A6">
        <w:t>verzorgen van (brandwerende) sparingen en doorvoeringen;</w:t>
      </w:r>
    </w:p>
    <w:p w14:paraId="5ACF7F11" w14:textId="77777777" w:rsidR="00645362" w:rsidRDefault="00537773" w:rsidP="00645362">
      <w:pPr>
        <w:pStyle w:val="Lijstalinea"/>
        <w:numPr>
          <w:ilvl w:val="0"/>
          <w:numId w:val="4"/>
        </w:numPr>
      </w:pPr>
      <w:r w:rsidRPr="002C51A6">
        <w:t>betonboringen, hak-, breek-, frees-, timmer- en schilderwerkzaamheden;</w:t>
      </w:r>
    </w:p>
    <w:p w14:paraId="654A83FE" w14:textId="77777777" w:rsidR="00645362" w:rsidRDefault="00537773" w:rsidP="00645362">
      <w:pPr>
        <w:pStyle w:val="Lijstalinea"/>
        <w:numPr>
          <w:ilvl w:val="0"/>
          <w:numId w:val="4"/>
        </w:numPr>
      </w:pPr>
      <w:r w:rsidRPr="002C51A6">
        <w:t>de benodigde elektrotechnische werkzaamheden, indien mogelijk passen we het bestaande geaarde stopcontact toe;</w:t>
      </w:r>
    </w:p>
    <w:p w14:paraId="76B698C9" w14:textId="77777777" w:rsidR="00645362" w:rsidRDefault="00645362" w:rsidP="00645362">
      <w:pPr>
        <w:pStyle w:val="Lijstalinea"/>
        <w:numPr>
          <w:ilvl w:val="0"/>
          <w:numId w:val="4"/>
        </w:numPr>
      </w:pPr>
      <w:r>
        <w:t>d</w:t>
      </w:r>
      <w:r w:rsidR="00537773" w:rsidRPr="002C51A6">
        <w:t>e benodigde elektrotechnische werkzaamheden, indien mogelijk passen we de bestaande</w:t>
      </w:r>
      <w:r>
        <w:t xml:space="preserve"> </w:t>
      </w:r>
      <w:r w:rsidR="00537773" w:rsidRPr="002C51A6">
        <w:t>voeding toe;</w:t>
      </w:r>
    </w:p>
    <w:p w14:paraId="56105E57" w14:textId="77777777" w:rsidR="00645362" w:rsidRDefault="00537773" w:rsidP="00645362">
      <w:pPr>
        <w:pStyle w:val="Lijstalinea"/>
        <w:numPr>
          <w:ilvl w:val="0"/>
          <w:numId w:val="4"/>
        </w:numPr>
      </w:pPr>
      <w:r w:rsidRPr="002C51A6">
        <w:t>de benodigde elektrotechnische werkzaamheden, d</w:t>
      </w:r>
      <w:r w:rsidR="00D27395">
        <w:t>.w.z.</w:t>
      </w:r>
      <w:r w:rsidRPr="002C51A6">
        <w:t xml:space="preserve"> de benodigde voedingskabel </w:t>
      </w:r>
      <w:proofErr w:type="spellStart"/>
      <w:r w:rsidRPr="002C51A6">
        <w:t>t.p.v</w:t>
      </w:r>
      <w:proofErr w:type="spellEnd"/>
      <w:r w:rsidRPr="002C51A6">
        <w:t>. de buitenunit;</w:t>
      </w:r>
    </w:p>
    <w:p w14:paraId="4D000B3E" w14:textId="77777777" w:rsidR="00645362" w:rsidRDefault="00537773" w:rsidP="00645362">
      <w:pPr>
        <w:pStyle w:val="Lijstalinea"/>
        <w:numPr>
          <w:ilvl w:val="0"/>
          <w:numId w:val="4"/>
        </w:numPr>
      </w:pPr>
      <w:r w:rsidRPr="002C51A6">
        <w:t>de benodigde regeltechnische werkzaamheden (koppelingen GBS, etc.);</w:t>
      </w:r>
    </w:p>
    <w:p w14:paraId="15BC28FC" w14:textId="77777777" w:rsidR="00645362" w:rsidRDefault="00537773" w:rsidP="00645362">
      <w:pPr>
        <w:pStyle w:val="Lijstalinea"/>
        <w:numPr>
          <w:ilvl w:val="0"/>
          <w:numId w:val="4"/>
        </w:numPr>
      </w:pPr>
      <w:proofErr w:type="spellStart"/>
      <w:r w:rsidRPr="002C51A6">
        <w:t>condensafvoerleiding</w:t>
      </w:r>
      <w:proofErr w:type="spellEnd"/>
      <w:r w:rsidRPr="002C51A6">
        <w:t xml:space="preserve"> </w:t>
      </w:r>
      <w:proofErr w:type="spellStart"/>
      <w:r w:rsidRPr="002C51A6">
        <w:t>t.p.v</w:t>
      </w:r>
      <w:proofErr w:type="spellEnd"/>
      <w:r w:rsidRPr="002C51A6">
        <w:t xml:space="preserve">. de </w:t>
      </w:r>
      <w:proofErr w:type="spellStart"/>
      <w:r w:rsidRPr="002C51A6">
        <w:t>binnenunit</w:t>
      </w:r>
      <w:proofErr w:type="spellEnd"/>
      <w:r w:rsidRPr="002C51A6">
        <w:t xml:space="preserve"> ø 32 mm PVC;</w:t>
      </w:r>
    </w:p>
    <w:p w14:paraId="6E7D0EC1" w14:textId="77777777" w:rsidR="00645362" w:rsidRDefault="00537773" w:rsidP="00645362">
      <w:pPr>
        <w:pStyle w:val="Lijstalinea"/>
        <w:numPr>
          <w:ilvl w:val="0"/>
          <w:numId w:val="4"/>
        </w:numPr>
      </w:pPr>
      <w:r w:rsidRPr="002C51A6">
        <w:t xml:space="preserve">inplakken van de door Schilt toegeleverde plakplaat ø 120 mm i.v.m. </w:t>
      </w:r>
      <w:proofErr w:type="spellStart"/>
      <w:r w:rsidRPr="002C51A6">
        <w:t>dakgarantie</w:t>
      </w:r>
      <w:proofErr w:type="spellEnd"/>
      <w:r w:rsidRPr="002C51A6">
        <w:t>;</w:t>
      </w:r>
    </w:p>
    <w:p w14:paraId="4EABFFB1" w14:textId="77777777" w:rsidR="00537773" w:rsidRPr="002C51A6" w:rsidRDefault="00537773" w:rsidP="00645362">
      <w:pPr>
        <w:pStyle w:val="Lijstalinea"/>
        <w:numPr>
          <w:ilvl w:val="0"/>
          <w:numId w:val="4"/>
        </w:numPr>
      </w:pPr>
      <w:r w:rsidRPr="002C51A6">
        <w:t>leidingen afwerken met aluminium beplating.</w:t>
      </w:r>
    </w:p>
    <w:p w14:paraId="377D13A0" w14:textId="77777777" w:rsidR="00537773" w:rsidRPr="002C51A6" w:rsidRDefault="00537773" w:rsidP="00537773">
      <w:pPr>
        <w:rPr>
          <w:b/>
          <w:bCs/>
          <w:szCs w:val="18"/>
        </w:rPr>
      </w:pPr>
      <w:r w:rsidRPr="002C51A6">
        <w:rPr>
          <w:b/>
          <w:bCs/>
          <w:szCs w:val="18"/>
        </w:rPr>
        <w:t xml:space="preserve"> </w:t>
      </w:r>
    </w:p>
    <w:p w14:paraId="5466B14C" w14:textId="77777777" w:rsidR="00537773" w:rsidRPr="002C51A6" w:rsidRDefault="00537773" w:rsidP="00537773">
      <w:pPr>
        <w:tabs>
          <w:tab w:val="left" w:pos="-1440"/>
          <w:tab w:val="left" w:pos="-720"/>
          <w:tab w:val="left" w:pos="-624"/>
          <w:tab w:val="left" w:pos="0"/>
          <w:tab w:val="left" w:pos="206"/>
          <w:tab w:val="left" w:pos="6520"/>
        </w:tabs>
        <w:rPr>
          <w:bCs/>
          <w:szCs w:val="18"/>
          <w:u w:val="single"/>
        </w:rPr>
      </w:pPr>
      <w:r w:rsidRPr="002C51A6">
        <w:rPr>
          <w:bCs/>
          <w:szCs w:val="18"/>
          <w:u w:val="single"/>
        </w:rPr>
        <w:t>Totaalprijs:</w:t>
      </w:r>
    </w:p>
    <w:p w14:paraId="02AC9817" w14:textId="77777777" w:rsidR="00537773" w:rsidRPr="002C51A6" w:rsidRDefault="00537773" w:rsidP="00537773">
      <w:pPr>
        <w:tabs>
          <w:tab w:val="left" w:pos="-1440"/>
          <w:tab w:val="left" w:pos="-720"/>
          <w:tab w:val="left" w:pos="-624"/>
          <w:tab w:val="left" w:pos="0"/>
          <w:tab w:val="left" w:pos="206"/>
          <w:tab w:val="left" w:pos="6520"/>
        </w:tabs>
        <w:rPr>
          <w:b/>
          <w:bCs/>
          <w:szCs w:val="18"/>
        </w:rPr>
      </w:pPr>
    </w:p>
    <w:p w14:paraId="325357EA" w14:textId="06B37D42" w:rsidR="00537773" w:rsidRPr="002C51A6" w:rsidRDefault="00537773" w:rsidP="00537773">
      <w:pPr>
        <w:tabs>
          <w:tab w:val="left" w:pos="-1440"/>
          <w:tab w:val="left" w:pos="-720"/>
          <w:tab w:val="left" w:pos="-624"/>
          <w:tab w:val="left" w:pos="0"/>
          <w:tab w:val="left" w:pos="206"/>
          <w:tab w:val="left" w:pos="6520"/>
        </w:tabs>
        <w:rPr>
          <w:szCs w:val="18"/>
        </w:rPr>
      </w:pPr>
      <w:r w:rsidRPr="002C51A6">
        <w:rPr>
          <w:bCs/>
          <w:szCs w:val="18"/>
        </w:rPr>
        <w:t xml:space="preserve">De totaalprijs compleet geleverd en gemonteerd bedraagt </w:t>
      </w:r>
      <w:r w:rsidRPr="002C51A6">
        <w:rPr>
          <w:b/>
          <w:bCs/>
          <w:szCs w:val="18"/>
        </w:rPr>
        <w:t xml:space="preserve">€ </w:t>
      </w:r>
      <w:proofErr w:type="gramStart"/>
      <w:r w:rsidR="004A3047">
        <w:rPr>
          <w:b/>
          <w:szCs w:val="18"/>
        </w:rPr>
        <w:t>7.260,-</w:t>
      </w:r>
      <w:proofErr w:type="gramEnd"/>
      <w:r w:rsidRPr="002C51A6">
        <w:rPr>
          <w:b/>
          <w:bCs/>
          <w:szCs w:val="18"/>
        </w:rPr>
        <w:t xml:space="preserve"> netto.</w:t>
      </w:r>
    </w:p>
    <w:p w14:paraId="42607045" w14:textId="77777777" w:rsidR="00537773" w:rsidRPr="002C51A6" w:rsidRDefault="00537773" w:rsidP="00537773">
      <w:pPr>
        <w:tabs>
          <w:tab w:val="left" w:pos="-1440"/>
          <w:tab w:val="left" w:pos="-720"/>
          <w:tab w:val="left" w:pos="-624"/>
          <w:tab w:val="left" w:pos="0"/>
          <w:tab w:val="left" w:pos="206"/>
          <w:tab w:val="left" w:pos="6520"/>
        </w:tabs>
        <w:rPr>
          <w:szCs w:val="18"/>
        </w:rPr>
      </w:pPr>
    </w:p>
    <w:p w14:paraId="08BFE3C2" w14:textId="77777777" w:rsidR="00537773" w:rsidRPr="002C51A6" w:rsidRDefault="00537773" w:rsidP="00537773">
      <w:pPr>
        <w:tabs>
          <w:tab w:val="left" w:pos="-1440"/>
          <w:tab w:val="left" w:pos="-720"/>
          <w:tab w:val="left" w:pos="-624"/>
          <w:tab w:val="left" w:pos="0"/>
          <w:tab w:val="left" w:pos="206"/>
          <w:tab w:val="left" w:pos="6520"/>
        </w:tabs>
        <w:rPr>
          <w:szCs w:val="18"/>
        </w:rPr>
      </w:pPr>
      <w:r w:rsidRPr="002C51A6">
        <w:rPr>
          <w:szCs w:val="18"/>
        </w:rPr>
        <w:t>Onderhoudswerkzaamheden zijn niet inbegrepen. Het is echter mogelijk om met ons een onderhoudscontract af te sluiten.</w:t>
      </w:r>
    </w:p>
    <w:p w14:paraId="4491310A" w14:textId="77777777" w:rsidR="00537773" w:rsidRPr="002C51A6" w:rsidRDefault="00537773" w:rsidP="00537773">
      <w:pPr>
        <w:tabs>
          <w:tab w:val="left" w:pos="-1440"/>
          <w:tab w:val="left" w:pos="-720"/>
          <w:tab w:val="left" w:pos="-624"/>
          <w:tab w:val="left" w:pos="0"/>
          <w:tab w:val="left" w:pos="206"/>
          <w:tab w:val="left" w:pos="6520"/>
        </w:tabs>
        <w:rPr>
          <w:szCs w:val="18"/>
        </w:rPr>
      </w:pPr>
    </w:p>
    <w:p w14:paraId="111322E1" w14:textId="77777777" w:rsidR="00537773" w:rsidRPr="002C51A6" w:rsidRDefault="00537773" w:rsidP="00537773">
      <w:pPr>
        <w:tabs>
          <w:tab w:val="left" w:pos="-1440"/>
          <w:tab w:val="left" w:pos="-720"/>
          <w:tab w:val="left" w:pos="-624"/>
          <w:tab w:val="left" w:pos="0"/>
          <w:tab w:val="left" w:pos="206"/>
          <w:tab w:val="left" w:pos="6520"/>
        </w:tabs>
        <w:ind w:hanging="851"/>
        <w:rPr>
          <w:szCs w:val="18"/>
        </w:rPr>
      </w:pPr>
      <w:r w:rsidRPr="002C51A6">
        <w:rPr>
          <w:szCs w:val="18"/>
        </w:rPr>
        <w:tab/>
      </w:r>
      <w:r w:rsidRPr="002C51A6">
        <w:rPr>
          <w:szCs w:val="18"/>
        </w:rPr>
        <w:tab/>
      </w:r>
      <w:r w:rsidRPr="002C51A6">
        <w:rPr>
          <w:szCs w:val="18"/>
        </w:rPr>
        <w:tab/>
      </w:r>
      <w:proofErr w:type="gramStart"/>
      <w:r w:rsidRPr="002C51A6">
        <w:rPr>
          <w:szCs w:val="18"/>
        </w:rPr>
        <w:t>Indien</w:t>
      </w:r>
      <w:proofErr w:type="gramEnd"/>
      <w:r w:rsidRPr="002C51A6">
        <w:rPr>
          <w:szCs w:val="18"/>
        </w:rPr>
        <w:t xml:space="preserve"> het condenswater niet onder natuurlijk verloop weg kan, zal er gebruik gemaakt worden van een condenswaterpomp. De meerprijs hiervoor bedraagt € 260,- per stuk. </w:t>
      </w:r>
    </w:p>
    <w:p w14:paraId="262DC7D7" w14:textId="77777777" w:rsidR="00537773" w:rsidRPr="002C51A6" w:rsidRDefault="00537773" w:rsidP="00537773">
      <w:pPr>
        <w:tabs>
          <w:tab w:val="left" w:pos="-1440"/>
          <w:tab w:val="left" w:pos="-720"/>
          <w:tab w:val="left" w:pos="-624"/>
          <w:tab w:val="left" w:pos="0"/>
          <w:tab w:val="left" w:pos="206"/>
          <w:tab w:val="left" w:pos="6520"/>
        </w:tabs>
        <w:rPr>
          <w:szCs w:val="18"/>
        </w:rPr>
      </w:pPr>
    </w:p>
    <w:p w14:paraId="45583C20" w14:textId="77777777" w:rsidR="00537773" w:rsidRPr="002C51A6" w:rsidRDefault="00537773" w:rsidP="00537773">
      <w:pPr>
        <w:ind w:hanging="851"/>
      </w:pPr>
      <w:r w:rsidRPr="002C51A6">
        <w:tab/>
        <w:t xml:space="preserve">De genoemde prijzen zijn </w:t>
      </w:r>
      <w:r w:rsidRPr="002C51A6">
        <w:rPr>
          <w:u w:val="single"/>
        </w:rPr>
        <w:t xml:space="preserve">inclusief 21% </w:t>
      </w:r>
      <w:r w:rsidR="00D27395">
        <w:rPr>
          <w:u w:val="single"/>
        </w:rPr>
        <w:t>btw</w:t>
      </w:r>
      <w:r w:rsidRPr="002C51A6">
        <w:t xml:space="preserve">. </w:t>
      </w:r>
    </w:p>
    <w:p w14:paraId="65077A3B" w14:textId="77777777" w:rsidR="00537773" w:rsidRPr="002C51A6" w:rsidRDefault="00537773" w:rsidP="00537773">
      <w:pPr>
        <w:tabs>
          <w:tab w:val="left" w:pos="-1440"/>
          <w:tab w:val="left" w:pos="-720"/>
          <w:tab w:val="left" w:pos="-624"/>
          <w:tab w:val="left" w:pos="0"/>
          <w:tab w:val="left" w:pos="206"/>
          <w:tab w:val="left" w:pos="6520"/>
        </w:tabs>
        <w:rPr>
          <w:szCs w:val="18"/>
        </w:rPr>
      </w:pPr>
    </w:p>
    <w:p w14:paraId="6AE904C5" w14:textId="77777777" w:rsidR="00537773" w:rsidRDefault="00537773" w:rsidP="00537773">
      <w:pPr>
        <w:rPr>
          <w:i/>
          <w:color w:val="000000"/>
          <w:szCs w:val="18"/>
        </w:rPr>
      </w:pPr>
      <w:r w:rsidRPr="002C51A6">
        <w:rPr>
          <w:i/>
          <w:color w:val="000000"/>
          <w:szCs w:val="18"/>
        </w:rPr>
        <w:t xml:space="preserve">Voor de prijsvorming zijn wij </w:t>
      </w:r>
      <w:proofErr w:type="gramStart"/>
      <w:r w:rsidRPr="002C51A6">
        <w:rPr>
          <w:i/>
          <w:color w:val="000000"/>
          <w:szCs w:val="18"/>
        </w:rPr>
        <w:t>er van</w:t>
      </w:r>
      <w:proofErr w:type="gramEnd"/>
      <w:r w:rsidRPr="002C51A6">
        <w:rPr>
          <w:i/>
          <w:color w:val="000000"/>
          <w:szCs w:val="18"/>
        </w:rPr>
        <w:t xml:space="preserve"> uitgegaan dat:</w:t>
      </w:r>
    </w:p>
    <w:p w14:paraId="0868E385" w14:textId="77777777" w:rsidR="00D27395" w:rsidRPr="002C51A6" w:rsidRDefault="00D27395" w:rsidP="00537773">
      <w:pPr>
        <w:rPr>
          <w:i/>
          <w:color w:val="000000"/>
          <w:szCs w:val="18"/>
        </w:rPr>
      </w:pPr>
    </w:p>
    <w:p w14:paraId="3AED12CC" w14:textId="77777777" w:rsidR="00537773" w:rsidRPr="002C51A6" w:rsidRDefault="00537773" w:rsidP="00537773">
      <w:pPr>
        <w:rPr>
          <w:i/>
          <w:color w:val="000000"/>
          <w:szCs w:val="18"/>
        </w:rPr>
      </w:pPr>
      <w:r w:rsidRPr="002C51A6">
        <w:rPr>
          <w:i/>
          <w:color w:val="000000"/>
          <w:szCs w:val="18"/>
        </w:rPr>
        <w:t>- de (werk)locatie goed bereikbaar, veilig en vrij toegankelijk is;</w:t>
      </w:r>
    </w:p>
    <w:p w14:paraId="33F6FFC4" w14:textId="77777777" w:rsidR="00537773" w:rsidRPr="002C51A6" w:rsidRDefault="00537773" w:rsidP="00537773">
      <w:pPr>
        <w:rPr>
          <w:i/>
          <w:color w:val="000000"/>
          <w:szCs w:val="18"/>
        </w:rPr>
      </w:pPr>
      <w:r w:rsidRPr="002C51A6">
        <w:rPr>
          <w:i/>
          <w:color w:val="000000"/>
          <w:szCs w:val="18"/>
        </w:rPr>
        <w:t>- de werkzaamheden aaneengesloten worden uitgevoerd;</w:t>
      </w:r>
    </w:p>
    <w:p w14:paraId="25BECC02" w14:textId="77777777" w:rsidR="00537773" w:rsidRPr="002C51A6" w:rsidRDefault="00537773" w:rsidP="00537773">
      <w:pPr>
        <w:rPr>
          <w:i/>
          <w:color w:val="000000"/>
          <w:szCs w:val="18"/>
        </w:rPr>
      </w:pPr>
      <w:r w:rsidRPr="002C51A6">
        <w:rPr>
          <w:i/>
          <w:color w:val="000000"/>
          <w:szCs w:val="18"/>
        </w:rPr>
        <w:t>- de werkzaamheden tijdens normale werktijden (kantooruren) kunnen worden uitgevoerd.</w:t>
      </w:r>
    </w:p>
    <w:p w14:paraId="23A53F59" w14:textId="77777777" w:rsidR="00537773" w:rsidRPr="002C51A6" w:rsidRDefault="00537773" w:rsidP="00537773">
      <w:pPr>
        <w:tabs>
          <w:tab w:val="left" w:pos="-1440"/>
          <w:tab w:val="left" w:pos="-720"/>
          <w:tab w:val="left" w:pos="-624"/>
          <w:tab w:val="left" w:pos="0"/>
          <w:tab w:val="left" w:pos="206"/>
          <w:tab w:val="left" w:pos="6520"/>
        </w:tabs>
        <w:rPr>
          <w:szCs w:val="18"/>
        </w:rPr>
      </w:pPr>
    </w:p>
    <w:p w14:paraId="157BEBE9" w14:textId="77777777" w:rsidR="00537773" w:rsidRPr="002C51A6" w:rsidRDefault="00537773" w:rsidP="00537773">
      <w:pPr>
        <w:tabs>
          <w:tab w:val="left" w:pos="-1440"/>
          <w:tab w:val="left" w:pos="-720"/>
          <w:tab w:val="left" w:pos="-624"/>
          <w:tab w:val="left" w:pos="0"/>
          <w:tab w:val="left" w:pos="206"/>
          <w:tab w:val="left" w:pos="6520"/>
        </w:tabs>
        <w:rPr>
          <w:iCs/>
          <w:szCs w:val="18"/>
        </w:rPr>
      </w:pPr>
      <w:r w:rsidRPr="002C51A6">
        <w:rPr>
          <w:iCs/>
          <w:szCs w:val="18"/>
        </w:rPr>
        <w:t>Als de oorspronkelijke (al dan niet geschatte) leverdatum met meer dan 6 maanden wordt overschreden, heeft u het recht de overeenkomst te ontbinden. Ontbinding van de overeenkomst geeft u echter geen recht op schadevergoeding.</w:t>
      </w:r>
    </w:p>
    <w:p w14:paraId="4E16146C" w14:textId="77777777" w:rsidR="00537773" w:rsidRPr="002C51A6" w:rsidRDefault="00537773" w:rsidP="00537773">
      <w:pPr>
        <w:tabs>
          <w:tab w:val="left" w:pos="-1440"/>
          <w:tab w:val="left" w:pos="-720"/>
          <w:tab w:val="left" w:pos="-624"/>
          <w:tab w:val="left" w:pos="0"/>
          <w:tab w:val="left" w:pos="206"/>
          <w:tab w:val="left" w:pos="6520"/>
        </w:tabs>
        <w:rPr>
          <w:szCs w:val="18"/>
        </w:rPr>
      </w:pPr>
    </w:p>
    <w:p w14:paraId="401A57B7" w14:textId="77777777" w:rsidR="00537773" w:rsidRPr="002C51A6" w:rsidRDefault="00537773" w:rsidP="00537773">
      <w:pPr>
        <w:tabs>
          <w:tab w:val="left" w:pos="-1440"/>
          <w:tab w:val="left" w:pos="-720"/>
          <w:tab w:val="left" w:pos="-624"/>
          <w:tab w:val="left" w:pos="0"/>
          <w:tab w:val="left" w:pos="206"/>
          <w:tab w:val="left" w:pos="6520"/>
        </w:tabs>
        <w:rPr>
          <w:szCs w:val="18"/>
          <w:u w:val="single"/>
        </w:rPr>
      </w:pPr>
      <w:r w:rsidRPr="002C51A6">
        <w:rPr>
          <w:szCs w:val="18"/>
          <w:u w:val="single"/>
        </w:rPr>
        <w:t>Levering:</w:t>
      </w:r>
    </w:p>
    <w:p w14:paraId="4DA3D136" w14:textId="77777777" w:rsidR="00537773" w:rsidRPr="002C51A6" w:rsidRDefault="00537773" w:rsidP="00537773">
      <w:pPr>
        <w:tabs>
          <w:tab w:val="left" w:pos="-1440"/>
          <w:tab w:val="left" w:pos="-720"/>
          <w:tab w:val="left" w:pos="-624"/>
          <w:tab w:val="left" w:pos="0"/>
          <w:tab w:val="left" w:pos="206"/>
          <w:tab w:val="left" w:pos="6520"/>
        </w:tabs>
        <w:rPr>
          <w:szCs w:val="18"/>
        </w:rPr>
      </w:pPr>
    </w:p>
    <w:p w14:paraId="209DD445" w14:textId="77777777" w:rsidR="00537773" w:rsidRPr="002C51A6" w:rsidRDefault="00537773" w:rsidP="00537773">
      <w:pPr>
        <w:tabs>
          <w:tab w:val="left" w:pos="-1440"/>
          <w:tab w:val="left" w:pos="-720"/>
          <w:tab w:val="left" w:pos="-624"/>
          <w:tab w:val="left" w:pos="0"/>
          <w:tab w:val="left" w:pos="206"/>
          <w:tab w:val="left" w:pos="6520"/>
        </w:tabs>
        <w:rPr>
          <w:szCs w:val="18"/>
        </w:rPr>
      </w:pPr>
      <w:r w:rsidRPr="002C51A6">
        <w:rPr>
          <w:szCs w:val="18"/>
        </w:rPr>
        <w:t xml:space="preserve">De levering geschiedt </w:t>
      </w:r>
      <w:proofErr w:type="spellStart"/>
      <w:r w:rsidRPr="002C51A6">
        <w:rPr>
          <w:szCs w:val="18"/>
        </w:rPr>
        <w:t>franco</w:t>
      </w:r>
      <w:proofErr w:type="spellEnd"/>
      <w:r w:rsidRPr="002C51A6">
        <w:rPr>
          <w:szCs w:val="18"/>
        </w:rPr>
        <w:t xml:space="preserve"> werk</w:t>
      </w:r>
      <w:r w:rsidR="00D27395">
        <w:rPr>
          <w:szCs w:val="18"/>
        </w:rPr>
        <w:t>.</w:t>
      </w:r>
    </w:p>
    <w:p w14:paraId="61E511C3" w14:textId="77777777" w:rsidR="00537773" w:rsidRPr="002C51A6" w:rsidRDefault="00537773" w:rsidP="00537773">
      <w:pPr>
        <w:tabs>
          <w:tab w:val="left" w:pos="-1440"/>
          <w:tab w:val="left" w:pos="-720"/>
          <w:tab w:val="left" w:pos="-624"/>
          <w:tab w:val="left" w:pos="0"/>
          <w:tab w:val="left" w:pos="206"/>
          <w:tab w:val="left" w:pos="6520"/>
        </w:tabs>
        <w:rPr>
          <w:szCs w:val="18"/>
        </w:rPr>
      </w:pPr>
    </w:p>
    <w:p w14:paraId="2BE7569C" w14:textId="77777777" w:rsidR="00537773" w:rsidRPr="002C51A6" w:rsidRDefault="00537773" w:rsidP="00537773">
      <w:pPr>
        <w:tabs>
          <w:tab w:val="left" w:pos="-1440"/>
          <w:tab w:val="left" w:pos="-720"/>
          <w:tab w:val="left" w:pos="-624"/>
          <w:tab w:val="left" w:pos="0"/>
          <w:tab w:val="left" w:pos="206"/>
          <w:tab w:val="left" w:pos="6520"/>
        </w:tabs>
        <w:rPr>
          <w:szCs w:val="18"/>
        </w:rPr>
      </w:pPr>
      <w:r w:rsidRPr="002C51A6">
        <w:rPr>
          <w:szCs w:val="18"/>
        </w:rPr>
        <w:t>Levertijd: in onderling overleg.</w:t>
      </w:r>
    </w:p>
    <w:p w14:paraId="64F2604F" w14:textId="77777777" w:rsidR="00537773" w:rsidRPr="002C51A6" w:rsidRDefault="00537773" w:rsidP="00537773">
      <w:pPr>
        <w:tabs>
          <w:tab w:val="left" w:pos="-1440"/>
          <w:tab w:val="left" w:pos="-720"/>
          <w:tab w:val="left" w:pos="-624"/>
          <w:tab w:val="left" w:pos="0"/>
          <w:tab w:val="left" w:pos="206"/>
          <w:tab w:val="left" w:pos="6520"/>
        </w:tabs>
        <w:rPr>
          <w:szCs w:val="18"/>
        </w:rPr>
      </w:pPr>
    </w:p>
    <w:p w14:paraId="41659509" w14:textId="77777777" w:rsidR="00537773" w:rsidRPr="002C51A6" w:rsidRDefault="00537773" w:rsidP="00537773">
      <w:pPr>
        <w:tabs>
          <w:tab w:val="left" w:pos="-1440"/>
          <w:tab w:val="left" w:pos="-720"/>
          <w:tab w:val="left" w:pos="-624"/>
          <w:tab w:val="left" w:pos="0"/>
          <w:tab w:val="left" w:pos="206"/>
          <w:tab w:val="left" w:pos="6520"/>
        </w:tabs>
        <w:rPr>
          <w:szCs w:val="18"/>
          <w:u w:val="single"/>
        </w:rPr>
      </w:pPr>
      <w:r w:rsidRPr="002C51A6">
        <w:rPr>
          <w:szCs w:val="18"/>
          <w:u w:val="single"/>
        </w:rPr>
        <w:t>Facturering en betaling:</w:t>
      </w:r>
    </w:p>
    <w:p w14:paraId="7113480B" w14:textId="77777777" w:rsidR="00537773" w:rsidRPr="002C51A6" w:rsidRDefault="00537773" w:rsidP="00537773">
      <w:pPr>
        <w:tabs>
          <w:tab w:val="left" w:pos="-1440"/>
          <w:tab w:val="left" w:pos="-720"/>
          <w:tab w:val="left" w:pos="-624"/>
          <w:tab w:val="left" w:pos="0"/>
          <w:tab w:val="left" w:pos="206"/>
          <w:tab w:val="left" w:pos="6520"/>
        </w:tabs>
        <w:rPr>
          <w:szCs w:val="18"/>
        </w:rPr>
      </w:pPr>
    </w:p>
    <w:p w14:paraId="0BBFBCAB" w14:textId="77777777" w:rsidR="00537773" w:rsidRPr="002C51A6" w:rsidRDefault="00537773" w:rsidP="00D27395">
      <w:pPr>
        <w:tabs>
          <w:tab w:val="left" w:pos="-1440"/>
          <w:tab w:val="left" w:pos="-720"/>
          <w:tab w:val="left" w:pos="-624"/>
          <w:tab w:val="left" w:pos="0"/>
          <w:tab w:val="left" w:pos="1418"/>
          <w:tab w:val="left" w:pos="6520"/>
        </w:tabs>
        <w:ind w:hanging="993"/>
        <w:rPr>
          <w:szCs w:val="18"/>
        </w:rPr>
      </w:pPr>
      <w:r w:rsidRPr="002C51A6">
        <w:rPr>
          <w:szCs w:val="18"/>
        </w:rPr>
        <w:tab/>
      </w:r>
      <w:r w:rsidRPr="002C51A6">
        <w:rPr>
          <w:szCs w:val="18"/>
        </w:rPr>
        <w:tab/>
      </w:r>
      <w:r w:rsidRPr="002C51A6">
        <w:rPr>
          <w:szCs w:val="18"/>
        </w:rPr>
        <w:tab/>
        <w:t xml:space="preserve">Facturering: </w:t>
      </w:r>
      <w:r w:rsidR="00D27395">
        <w:rPr>
          <w:szCs w:val="18"/>
        </w:rPr>
        <w:tab/>
      </w:r>
      <w:r w:rsidRPr="002C51A6">
        <w:rPr>
          <w:szCs w:val="18"/>
        </w:rPr>
        <w:t>- 1</w:t>
      </w:r>
      <w:r w:rsidRPr="002C51A6">
        <w:rPr>
          <w:szCs w:val="18"/>
          <w:vertAlign w:val="superscript"/>
        </w:rPr>
        <w:t>e</w:t>
      </w:r>
      <w:r w:rsidRPr="002C51A6">
        <w:rPr>
          <w:szCs w:val="18"/>
        </w:rPr>
        <w:t xml:space="preserve"> termijn, 50% voorafgaande uitvoering werkzaamheden.</w:t>
      </w:r>
    </w:p>
    <w:p w14:paraId="55B5AA89" w14:textId="77777777" w:rsidR="00537773" w:rsidRPr="002C51A6" w:rsidRDefault="00537773" w:rsidP="00D27395">
      <w:pPr>
        <w:tabs>
          <w:tab w:val="left" w:pos="-1440"/>
          <w:tab w:val="left" w:pos="-720"/>
          <w:tab w:val="left" w:pos="-624"/>
          <w:tab w:val="left" w:pos="0"/>
          <w:tab w:val="left" w:pos="206"/>
          <w:tab w:val="left" w:pos="1418"/>
          <w:tab w:val="left" w:pos="6520"/>
        </w:tabs>
        <w:ind w:hanging="993"/>
        <w:rPr>
          <w:szCs w:val="18"/>
        </w:rPr>
      </w:pPr>
      <w:r w:rsidRPr="002C51A6">
        <w:rPr>
          <w:szCs w:val="18"/>
        </w:rPr>
        <w:tab/>
      </w:r>
      <w:r w:rsidRPr="002C51A6">
        <w:rPr>
          <w:szCs w:val="18"/>
        </w:rPr>
        <w:tab/>
      </w:r>
      <w:r w:rsidRPr="002C51A6">
        <w:rPr>
          <w:szCs w:val="18"/>
        </w:rPr>
        <w:tab/>
        <w:t xml:space="preserve">                  </w:t>
      </w:r>
      <w:r w:rsidR="00D27395">
        <w:rPr>
          <w:szCs w:val="18"/>
        </w:rPr>
        <w:tab/>
      </w:r>
      <w:r w:rsidRPr="002C51A6">
        <w:rPr>
          <w:szCs w:val="18"/>
        </w:rPr>
        <w:t>-  laatste termijn, 50% na oplevering.</w:t>
      </w:r>
    </w:p>
    <w:p w14:paraId="355C2F60" w14:textId="77777777" w:rsidR="00537773" w:rsidRPr="002C51A6" w:rsidRDefault="00537773" w:rsidP="00D27395">
      <w:pPr>
        <w:tabs>
          <w:tab w:val="left" w:pos="-1440"/>
          <w:tab w:val="left" w:pos="-720"/>
          <w:tab w:val="left" w:pos="-624"/>
          <w:tab w:val="left" w:pos="0"/>
          <w:tab w:val="left" w:pos="206"/>
          <w:tab w:val="left" w:pos="1418"/>
          <w:tab w:val="left" w:pos="6520"/>
        </w:tabs>
        <w:rPr>
          <w:szCs w:val="18"/>
        </w:rPr>
      </w:pPr>
    </w:p>
    <w:p w14:paraId="2C92350B" w14:textId="77777777" w:rsidR="00537773" w:rsidRPr="002C51A6" w:rsidRDefault="00537773" w:rsidP="00D27395">
      <w:pPr>
        <w:tabs>
          <w:tab w:val="left" w:pos="-1440"/>
          <w:tab w:val="left" w:pos="-720"/>
          <w:tab w:val="left" w:pos="-624"/>
          <w:tab w:val="left" w:pos="0"/>
          <w:tab w:val="left" w:pos="206"/>
          <w:tab w:val="left" w:pos="1418"/>
          <w:tab w:val="left" w:pos="6520"/>
        </w:tabs>
        <w:ind w:hanging="993"/>
        <w:rPr>
          <w:szCs w:val="18"/>
        </w:rPr>
      </w:pPr>
      <w:r w:rsidRPr="002C51A6">
        <w:rPr>
          <w:szCs w:val="18"/>
        </w:rPr>
        <w:tab/>
      </w:r>
      <w:r w:rsidRPr="002C51A6">
        <w:rPr>
          <w:szCs w:val="18"/>
        </w:rPr>
        <w:tab/>
      </w:r>
      <w:r w:rsidRPr="002C51A6">
        <w:rPr>
          <w:szCs w:val="18"/>
        </w:rPr>
        <w:tab/>
      </w:r>
      <w:proofErr w:type="gramStart"/>
      <w:r w:rsidRPr="002C51A6">
        <w:rPr>
          <w:szCs w:val="18"/>
        </w:rPr>
        <w:t xml:space="preserve">Betaling:  </w:t>
      </w:r>
      <w:r w:rsidR="00D27395">
        <w:rPr>
          <w:szCs w:val="18"/>
        </w:rPr>
        <w:tab/>
      </w:r>
      <w:proofErr w:type="gramEnd"/>
      <w:r w:rsidRPr="002C51A6">
        <w:rPr>
          <w:szCs w:val="18"/>
        </w:rPr>
        <w:t>- 1</w:t>
      </w:r>
      <w:r w:rsidRPr="002C51A6">
        <w:rPr>
          <w:szCs w:val="18"/>
          <w:vertAlign w:val="superscript"/>
        </w:rPr>
        <w:t>e</w:t>
      </w:r>
      <w:r w:rsidRPr="002C51A6">
        <w:rPr>
          <w:szCs w:val="18"/>
        </w:rPr>
        <w:t xml:space="preserve"> termijn </w:t>
      </w:r>
      <w:r w:rsidRPr="002C51A6">
        <w:rPr>
          <w:b/>
          <w:szCs w:val="18"/>
          <w:u w:val="single"/>
        </w:rPr>
        <w:t>2 werkdagen</w:t>
      </w:r>
      <w:r w:rsidRPr="002C51A6">
        <w:rPr>
          <w:szCs w:val="18"/>
        </w:rPr>
        <w:t xml:space="preserve"> voorafgaande uitvoering werkzaamheden.</w:t>
      </w:r>
    </w:p>
    <w:p w14:paraId="00099F32" w14:textId="77777777" w:rsidR="00537773" w:rsidRDefault="00537773" w:rsidP="00D27395">
      <w:pPr>
        <w:tabs>
          <w:tab w:val="left" w:pos="-1440"/>
          <w:tab w:val="left" w:pos="-720"/>
          <w:tab w:val="left" w:pos="-624"/>
          <w:tab w:val="left" w:pos="0"/>
          <w:tab w:val="left" w:pos="851"/>
          <w:tab w:val="left" w:pos="1418"/>
          <w:tab w:val="left" w:pos="6520"/>
        </w:tabs>
        <w:ind w:left="720"/>
        <w:rPr>
          <w:szCs w:val="18"/>
        </w:rPr>
      </w:pPr>
      <w:r w:rsidRPr="002C51A6">
        <w:rPr>
          <w:szCs w:val="18"/>
        </w:rPr>
        <w:t xml:space="preserve">   </w:t>
      </w:r>
      <w:r w:rsidR="00D27395">
        <w:rPr>
          <w:szCs w:val="18"/>
        </w:rPr>
        <w:tab/>
      </w:r>
      <w:r w:rsidRPr="002C51A6">
        <w:rPr>
          <w:szCs w:val="18"/>
        </w:rPr>
        <w:t>-  laatste termijn binnen 30 dagen na factuurdatum.</w:t>
      </w:r>
    </w:p>
    <w:p w14:paraId="0C2CFD7C" w14:textId="77777777" w:rsidR="00D27395" w:rsidRPr="002C51A6" w:rsidRDefault="00D27395" w:rsidP="00D27395">
      <w:pPr>
        <w:tabs>
          <w:tab w:val="left" w:pos="-1440"/>
          <w:tab w:val="left" w:pos="-720"/>
          <w:tab w:val="left" w:pos="-624"/>
          <w:tab w:val="left" w:pos="0"/>
          <w:tab w:val="left" w:pos="851"/>
          <w:tab w:val="left" w:pos="1418"/>
          <w:tab w:val="left" w:pos="6520"/>
        </w:tabs>
        <w:ind w:left="720"/>
        <w:rPr>
          <w:szCs w:val="18"/>
        </w:rPr>
      </w:pPr>
    </w:p>
    <w:p w14:paraId="350539FE" w14:textId="77777777" w:rsidR="00537773" w:rsidRPr="002C51A6" w:rsidRDefault="00537773" w:rsidP="00537773">
      <w:pPr>
        <w:tabs>
          <w:tab w:val="left" w:pos="-1440"/>
          <w:tab w:val="left" w:pos="-720"/>
          <w:tab w:val="left" w:pos="-624"/>
          <w:tab w:val="left" w:pos="0"/>
          <w:tab w:val="left" w:pos="206"/>
          <w:tab w:val="left" w:pos="6520"/>
        </w:tabs>
        <w:rPr>
          <w:szCs w:val="18"/>
          <w:u w:val="single"/>
        </w:rPr>
      </w:pPr>
      <w:r w:rsidRPr="002C51A6">
        <w:rPr>
          <w:szCs w:val="18"/>
          <w:u w:val="single"/>
        </w:rPr>
        <w:t>Algemene voorwaarden:</w:t>
      </w:r>
    </w:p>
    <w:p w14:paraId="248E9265" w14:textId="77777777" w:rsidR="00537773" w:rsidRPr="002C51A6" w:rsidRDefault="00537773" w:rsidP="00537773">
      <w:pPr>
        <w:tabs>
          <w:tab w:val="left" w:pos="-1440"/>
          <w:tab w:val="left" w:pos="-720"/>
          <w:tab w:val="left" w:pos="-624"/>
          <w:tab w:val="left" w:pos="0"/>
          <w:tab w:val="left" w:pos="206"/>
          <w:tab w:val="left" w:pos="6520"/>
        </w:tabs>
        <w:rPr>
          <w:szCs w:val="18"/>
        </w:rPr>
      </w:pPr>
    </w:p>
    <w:p w14:paraId="0C92FB25" w14:textId="77777777" w:rsidR="00537773" w:rsidRPr="002C51A6" w:rsidRDefault="00537773" w:rsidP="00537773">
      <w:pPr>
        <w:tabs>
          <w:tab w:val="left" w:pos="-1440"/>
          <w:tab w:val="left" w:pos="-720"/>
          <w:tab w:val="left" w:pos="-624"/>
          <w:tab w:val="left" w:pos="0"/>
          <w:tab w:val="left" w:pos="206"/>
          <w:tab w:val="left" w:pos="6520"/>
        </w:tabs>
        <w:rPr>
          <w:szCs w:val="18"/>
        </w:rPr>
      </w:pPr>
      <w:r w:rsidRPr="002C51A6">
        <w:rPr>
          <w:szCs w:val="18"/>
        </w:rPr>
        <w:t>Wij leveren volgens de algemene leverings- en betalingsvoorwaarden van de Koninklijke Metaalunie (Metaalunievoorwaarden), gedeponeerd ter griffie van de rechtbank te Rotterdam, zoals deze luiden volgens de laatstelijk aldaar neergelegde tekst, met uitsluiting van (alle) andere algemene voorwaarden. De voorwaarden worden u op verzoek toegezonden.</w:t>
      </w:r>
    </w:p>
    <w:p w14:paraId="7DB974BB" w14:textId="77777777" w:rsidR="00537773" w:rsidRDefault="00537773" w:rsidP="00537773">
      <w:pPr>
        <w:tabs>
          <w:tab w:val="left" w:pos="-1440"/>
          <w:tab w:val="left" w:pos="-720"/>
          <w:tab w:val="left" w:pos="-624"/>
          <w:tab w:val="left" w:pos="0"/>
          <w:tab w:val="left" w:pos="206"/>
          <w:tab w:val="left" w:pos="6520"/>
        </w:tabs>
        <w:rPr>
          <w:b/>
          <w:szCs w:val="18"/>
          <w:u w:val="single"/>
        </w:rPr>
      </w:pPr>
    </w:p>
    <w:p w14:paraId="4EC03646" w14:textId="77777777" w:rsidR="00D047C0" w:rsidRPr="0087798F" w:rsidRDefault="00D047C0" w:rsidP="00D047C0">
      <w:pPr>
        <w:tabs>
          <w:tab w:val="left" w:pos="-1440"/>
          <w:tab w:val="left" w:pos="-720"/>
          <w:tab w:val="left" w:pos="-624"/>
          <w:tab w:val="left" w:pos="0"/>
          <w:tab w:val="left" w:pos="206"/>
          <w:tab w:val="left" w:pos="6520"/>
        </w:tabs>
        <w:rPr>
          <w:bCs/>
          <w:szCs w:val="18"/>
          <w:u w:val="single"/>
        </w:rPr>
      </w:pPr>
      <w:r w:rsidRPr="0087798F">
        <w:rPr>
          <w:bCs/>
          <w:szCs w:val="18"/>
          <w:u w:val="single"/>
        </w:rPr>
        <w:t xml:space="preserve">Garantietermijn: </w:t>
      </w:r>
    </w:p>
    <w:p w14:paraId="3EEEFD83" w14:textId="77777777" w:rsidR="00D047C0" w:rsidRPr="002F5699" w:rsidRDefault="00D047C0" w:rsidP="00D047C0">
      <w:pPr>
        <w:tabs>
          <w:tab w:val="left" w:pos="-1440"/>
          <w:tab w:val="left" w:pos="-720"/>
          <w:tab w:val="left" w:pos="-624"/>
          <w:tab w:val="left" w:pos="0"/>
          <w:tab w:val="left" w:pos="206"/>
          <w:tab w:val="left" w:pos="6520"/>
        </w:tabs>
        <w:rPr>
          <w:b/>
          <w:szCs w:val="18"/>
        </w:rPr>
      </w:pPr>
    </w:p>
    <w:p w14:paraId="71805B82" w14:textId="77777777" w:rsidR="00D047C0" w:rsidRPr="0087798F" w:rsidRDefault="00D047C0" w:rsidP="00D047C0">
      <w:pPr>
        <w:tabs>
          <w:tab w:val="left" w:pos="-1440"/>
          <w:tab w:val="left" w:pos="-720"/>
          <w:tab w:val="left" w:pos="-624"/>
          <w:tab w:val="left" w:pos="0"/>
          <w:tab w:val="left" w:pos="206"/>
          <w:tab w:val="left" w:pos="6520"/>
        </w:tabs>
        <w:rPr>
          <w:szCs w:val="18"/>
        </w:rPr>
      </w:pPr>
      <w:r w:rsidRPr="0087798F">
        <w:rPr>
          <w:szCs w:val="18"/>
        </w:rPr>
        <w:t>De garantietermijn binnen Nederland is 12 maanden op geleverde materialen en door ons uitgevoerde werkzaamheden na inbedrijfstellen. Op geleverde onderdelen geldt een aanvullende fabrieksgarantie. Defecten welke te wijten zijn aan derden vallen buiten de garantie.</w:t>
      </w:r>
    </w:p>
    <w:p w14:paraId="64439105" w14:textId="77777777" w:rsidR="00D047C0" w:rsidRDefault="00D047C0" w:rsidP="00D047C0">
      <w:pPr>
        <w:tabs>
          <w:tab w:val="left" w:pos="-1440"/>
          <w:tab w:val="left" w:pos="-720"/>
          <w:tab w:val="left" w:pos="-624"/>
          <w:tab w:val="left" w:pos="0"/>
          <w:tab w:val="left" w:pos="206"/>
          <w:tab w:val="left" w:pos="6520"/>
        </w:tabs>
        <w:rPr>
          <w:szCs w:val="18"/>
        </w:rPr>
      </w:pPr>
    </w:p>
    <w:p w14:paraId="0F1F6455" w14:textId="77777777" w:rsidR="00D047C0" w:rsidRPr="002F5699" w:rsidRDefault="00D047C0" w:rsidP="00D047C0">
      <w:pPr>
        <w:tabs>
          <w:tab w:val="left" w:pos="-1440"/>
          <w:tab w:val="left" w:pos="-720"/>
          <w:tab w:val="left" w:pos="-624"/>
          <w:tab w:val="left" w:pos="0"/>
          <w:tab w:val="left" w:pos="206"/>
          <w:tab w:val="left" w:pos="6520"/>
        </w:tabs>
        <w:rPr>
          <w:szCs w:val="18"/>
        </w:rPr>
      </w:pPr>
    </w:p>
    <w:p w14:paraId="4258B97D" w14:textId="77777777" w:rsidR="00D047C0" w:rsidRPr="002F5699" w:rsidRDefault="00D047C0" w:rsidP="00D047C0">
      <w:pPr>
        <w:tabs>
          <w:tab w:val="left" w:pos="-1440"/>
          <w:tab w:val="left" w:pos="-720"/>
          <w:tab w:val="left" w:pos="-624"/>
          <w:tab w:val="left" w:pos="0"/>
          <w:tab w:val="left" w:pos="206"/>
          <w:tab w:val="left" w:pos="6520"/>
        </w:tabs>
        <w:ind w:hanging="1134"/>
        <w:rPr>
          <w:szCs w:val="18"/>
          <w:u w:val="single"/>
        </w:rPr>
      </w:pPr>
      <w:r w:rsidRPr="002F5699">
        <w:rPr>
          <w:szCs w:val="18"/>
        </w:rPr>
        <w:tab/>
      </w:r>
      <w:r w:rsidRPr="002F5699">
        <w:rPr>
          <w:szCs w:val="18"/>
        </w:rPr>
        <w:tab/>
      </w:r>
      <w:r w:rsidRPr="002F5699">
        <w:rPr>
          <w:szCs w:val="18"/>
        </w:rPr>
        <w:tab/>
      </w:r>
      <w:r w:rsidRPr="002F5699">
        <w:rPr>
          <w:szCs w:val="18"/>
          <w:u w:val="single"/>
        </w:rPr>
        <w:t>Aansprakelijkheid:</w:t>
      </w:r>
    </w:p>
    <w:p w14:paraId="60D0DB7B" w14:textId="77777777" w:rsidR="00D047C0" w:rsidRPr="002F5699" w:rsidRDefault="00D047C0" w:rsidP="00D047C0">
      <w:pPr>
        <w:tabs>
          <w:tab w:val="left" w:pos="-1440"/>
          <w:tab w:val="left" w:pos="-720"/>
          <w:tab w:val="left" w:pos="-624"/>
          <w:tab w:val="left" w:pos="0"/>
          <w:tab w:val="left" w:pos="206"/>
          <w:tab w:val="left" w:pos="6520"/>
        </w:tabs>
        <w:rPr>
          <w:szCs w:val="18"/>
        </w:rPr>
      </w:pPr>
    </w:p>
    <w:p w14:paraId="4780ED2D" w14:textId="77777777" w:rsidR="00D047C0" w:rsidRPr="002F5699" w:rsidRDefault="00D047C0" w:rsidP="00D047C0">
      <w:pPr>
        <w:numPr>
          <w:ilvl w:val="0"/>
          <w:numId w:val="1"/>
        </w:numPr>
        <w:snapToGrid w:val="0"/>
        <w:rPr>
          <w:szCs w:val="18"/>
        </w:rPr>
      </w:pPr>
      <w:proofErr w:type="gramStart"/>
      <w:r w:rsidRPr="002F5699">
        <w:rPr>
          <w:szCs w:val="18"/>
        </w:rPr>
        <w:t>Indien</w:t>
      </w:r>
      <w:proofErr w:type="gramEnd"/>
      <w:r w:rsidRPr="002F5699">
        <w:rPr>
          <w:szCs w:val="18"/>
        </w:rPr>
        <w:t xml:space="preserve"> wij bij u </w:t>
      </w:r>
      <w:r w:rsidRPr="002F5699">
        <w:t xml:space="preserve">betonboringen uitvoeren, zullen deze met de uiterste zorgvuldigheid worden uitgevoerd. </w:t>
      </w:r>
      <w:r w:rsidRPr="002A2099">
        <w:t>Business Unit Schilt Airconditioning</w:t>
      </w:r>
      <w:r w:rsidRPr="002F5699">
        <w:t xml:space="preserve"> is echter niet aansprakelijk voor het eventueel – onverhoopt – beschadigen van (leidingen in) vloeren of wanden.</w:t>
      </w:r>
    </w:p>
    <w:p w14:paraId="3817BBFA" w14:textId="77777777" w:rsidR="00D047C0" w:rsidRPr="002F5699" w:rsidRDefault="00D047C0" w:rsidP="00D047C0">
      <w:pPr>
        <w:ind w:left="720"/>
        <w:rPr>
          <w:szCs w:val="18"/>
        </w:rPr>
      </w:pPr>
    </w:p>
    <w:p w14:paraId="01933D7E" w14:textId="77777777" w:rsidR="00D047C0" w:rsidRPr="002F5699" w:rsidRDefault="00D047C0" w:rsidP="00D047C0">
      <w:pPr>
        <w:numPr>
          <w:ilvl w:val="0"/>
          <w:numId w:val="1"/>
        </w:numPr>
        <w:snapToGrid w:val="0"/>
        <w:rPr>
          <w:szCs w:val="18"/>
        </w:rPr>
      </w:pPr>
      <w:r w:rsidRPr="002F5699">
        <w:t xml:space="preserve">Wij willen u erop </w:t>
      </w:r>
      <w:r w:rsidRPr="002F5699">
        <w:rPr>
          <w:szCs w:val="18"/>
        </w:rPr>
        <w:t xml:space="preserve">attenderen geen apparatuur onder de </w:t>
      </w:r>
      <w:proofErr w:type="spellStart"/>
      <w:r w:rsidRPr="002F5699">
        <w:rPr>
          <w:szCs w:val="18"/>
        </w:rPr>
        <w:t>binnenunits</w:t>
      </w:r>
      <w:proofErr w:type="spellEnd"/>
      <w:r w:rsidRPr="002F5699">
        <w:rPr>
          <w:szCs w:val="18"/>
        </w:rPr>
        <w:t xml:space="preserve"> te plaatsen. Indien er wel apparatuur onder de </w:t>
      </w:r>
      <w:proofErr w:type="spellStart"/>
      <w:r w:rsidRPr="002F5699">
        <w:rPr>
          <w:szCs w:val="18"/>
        </w:rPr>
        <w:t>binnenunits</w:t>
      </w:r>
      <w:proofErr w:type="spellEnd"/>
      <w:r w:rsidRPr="002F5699">
        <w:rPr>
          <w:szCs w:val="18"/>
        </w:rPr>
        <w:t xml:space="preserve"> wordt geplaatst, is </w:t>
      </w:r>
      <w:r w:rsidRPr="002A2099">
        <w:rPr>
          <w:szCs w:val="18"/>
        </w:rPr>
        <w:t>Business Unit Schilt Airconditioning</w:t>
      </w:r>
      <w:r w:rsidRPr="002F5699">
        <w:rPr>
          <w:szCs w:val="18"/>
        </w:rPr>
        <w:t xml:space="preserve"> niet aansprakelijk voor eventuele schade als gevolg van - onverhoopte - </w:t>
      </w:r>
      <w:proofErr w:type="spellStart"/>
      <w:r w:rsidRPr="002F5699">
        <w:rPr>
          <w:szCs w:val="18"/>
        </w:rPr>
        <w:t>condenslekkages</w:t>
      </w:r>
      <w:proofErr w:type="spellEnd"/>
      <w:r w:rsidRPr="002F5699">
        <w:rPr>
          <w:szCs w:val="18"/>
        </w:rPr>
        <w:t xml:space="preserve">. </w:t>
      </w:r>
    </w:p>
    <w:p w14:paraId="08AAABD2" w14:textId="77777777" w:rsidR="00D047C0" w:rsidRPr="002F5699" w:rsidRDefault="00D047C0" w:rsidP="00D047C0">
      <w:pPr>
        <w:tabs>
          <w:tab w:val="left" w:pos="-1440"/>
          <w:tab w:val="left" w:pos="-720"/>
          <w:tab w:val="left" w:pos="-624"/>
          <w:tab w:val="left" w:pos="0"/>
          <w:tab w:val="left" w:pos="206"/>
          <w:tab w:val="left" w:pos="6520"/>
        </w:tabs>
        <w:rPr>
          <w:szCs w:val="18"/>
        </w:rPr>
      </w:pPr>
    </w:p>
    <w:p w14:paraId="168E4EBD" w14:textId="77777777" w:rsidR="00D047C0" w:rsidRPr="002F5699" w:rsidRDefault="00D047C0" w:rsidP="00D047C0">
      <w:pPr>
        <w:tabs>
          <w:tab w:val="left" w:pos="-1440"/>
          <w:tab w:val="left" w:pos="-720"/>
          <w:tab w:val="left" w:pos="-624"/>
          <w:tab w:val="left" w:pos="0"/>
          <w:tab w:val="left" w:pos="206"/>
          <w:tab w:val="left" w:pos="6520"/>
        </w:tabs>
        <w:rPr>
          <w:b/>
          <w:szCs w:val="18"/>
        </w:rPr>
      </w:pPr>
      <w:r w:rsidRPr="002F5699">
        <w:rPr>
          <w:b/>
          <w:szCs w:val="18"/>
        </w:rPr>
        <w:t>Tot slot</w:t>
      </w:r>
    </w:p>
    <w:p w14:paraId="6C6F7785" w14:textId="77777777" w:rsidR="00D047C0" w:rsidRPr="002F5699" w:rsidRDefault="00D047C0" w:rsidP="00D047C0">
      <w:pPr>
        <w:tabs>
          <w:tab w:val="left" w:pos="-1440"/>
          <w:tab w:val="left" w:pos="-720"/>
          <w:tab w:val="left" w:pos="-624"/>
          <w:tab w:val="left" w:pos="0"/>
          <w:tab w:val="left" w:pos="206"/>
          <w:tab w:val="left" w:pos="6520"/>
        </w:tabs>
        <w:rPr>
          <w:szCs w:val="18"/>
        </w:rPr>
      </w:pPr>
    </w:p>
    <w:p w14:paraId="0B491D1F" w14:textId="77777777" w:rsidR="00D047C0" w:rsidRPr="002F5699" w:rsidRDefault="00D047C0" w:rsidP="00D047C0">
      <w:pPr>
        <w:tabs>
          <w:tab w:val="left" w:pos="-1440"/>
          <w:tab w:val="left" w:pos="-720"/>
          <w:tab w:val="left" w:pos="-624"/>
          <w:tab w:val="left" w:pos="0"/>
          <w:tab w:val="left" w:pos="206"/>
          <w:tab w:val="left" w:pos="6520"/>
        </w:tabs>
        <w:ind w:hanging="1134"/>
        <w:rPr>
          <w:szCs w:val="18"/>
        </w:rPr>
      </w:pPr>
      <w:r w:rsidRPr="002F5699">
        <w:rPr>
          <w:szCs w:val="18"/>
        </w:rPr>
        <w:tab/>
      </w:r>
      <w:r w:rsidRPr="002F5699">
        <w:rPr>
          <w:szCs w:val="18"/>
        </w:rPr>
        <w:tab/>
      </w:r>
      <w:r w:rsidRPr="002F5699">
        <w:rPr>
          <w:szCs w:val="18"/>
        </w:rPr>
        <w:tab/>
        <w:t>Wij hebben documentatie van de betreffende apparatuur bijgevoegd.</w:t>
      </w:r>
    </w:p>
    <w:p w14:paraId="0EEEEA6F" w14:textId="77777777" w:rsidR="00D047C0" w:rsidRPr="002F5699" w:rsidRDefault="00D047C0" w:rsidP="00D047C0">
      <w:pPr>
        <w:tabs>
          <w:tab w:val="left" w:pos="-1440"/>
          <w:tab w:val="left" w:pos="-720"/>
          <w:tab w:val="left" w:pos="-624"/>
          <w:tab w:val="left" w:pos="0"/>
          <w:tab w:val="left" w:pos="206"/>
          <w:tab w:val="left" w:pos="6520"/>
        </w:tabs>
        <w:rPr>
          <w:szCs w:val="18"/>
        </w:rPr>
      </w:pPr>
    </w:p>
    <w:p w14:paraId="7EA45254" w14:textId="77777777" w:rsidR="00D047C0" w:rsidRPr="002F5699" w:rsidRDefault="00D047C0" w:rsidP="00D047C0">
      <w:pPr>
        <w:tabs>
          <w:tab w:val="left" w:pos="-1440"/>
          <w:tab w:val="left" w:pos="-720"/>
          <w:tab w:val="left" w:pos="-624"/>
          <w:tab w:val="left" w:pos="0"/>
          <w:tab w:val="left" w:pos="206"/>
          <w:tab w:val="left" w:pos="6520"/>
        </w:tabs>
        <w:rPr>
          <w:szCs w:val="18"/>
        </w:rPr>
      </w:pPr>
      <w:r w:rsidRPr="002F5699">
        <w:rPr>
          <w:szCs w:val="18"/>
        </w:rPr>
        <w:t xml:space="preserve">Deze aanbieding wordt 30 dagen na heden gestand gedaan, daarna komt deze te vervallen. </w:t>
      </w:r>
    </w:p>
    <w:p w14:paraId="00F74E97" w14:textId="77777777" w:rsidR="00D047C0" w:rsidRPr="002F5699" w:rsidRDefault="00D047C0" w:rsidP="00D047C0">
      <w:pPr>
        <w:tabs>
          <w:tab w:val="left" w:pos="-1440"/>
          <w:tab w:val="left" w:pos="-720"/>
          <w:tab w:val="left" w:pos="-624"/>
          <w:tab w:val="left" w:pos="0"/>
          <w:tab w:val="left" w:pos="206"/>
          <w:tab w:val="left" w:pos="6520"/>
        </w:tabs>
        <w:rPr>
          <w:szCs w:val="18"/>
        </w:rPr>
      </w:pPr>
    </w:p>
    <w:p w14:paraId="2A8EA3E4" w14:textId="77777777" w:rsidR="00D047C0" w:rsidRPr="002F5699" w:rsidRDefault="00D047C0" w:rsidP="00D047C0">
      <w:pPr>
        <w:tabs>
          <w:tab w:val="left" w:pos="-1440"/>
          <w:tab w:val="left" w:pos="-720"/>
          <w:tab w:val="left" w:pos="-624"/>
          <w:tab w:val="left" w:pos="0"/>
          <w:tab w:val="left" w:pos="206"/>
          <w:tab w:val="left" w:pos="6520"/>
        </w:tabs>
        <w:rPr>
          <w:szCs w:val="18"/>
        </w:rPr>
      </w:pPr>
      <w:r w:rsidRPr="002F5699">
        <w:rPr>
          <w:szCs w:val="18"/>
        </w:rPr>
        <w:t>Wij zijn ervan overtuigd u hiermede een zeer bruikbare en prijsgunstige aanbieding te hebben gemaakt en zullen het erg op prijs stellen wanneer wij de werkzaamheden voor u mogen uitvoeren.</w:t>
      </w:r>
    </w:p>
    <w:p w14:paraId="3D321BAD" w14:textId="77777777" w:rsidR="00D047C0" w:rsidRPr="002F5699" w:rsidRDefault="00D047C0" w:rsidP="00D047C0">
      <w:pPr>
        <w:tabs>
          <w:tab w:val="left" w:pos="-1440"/>
          <w:tab w:val="left" w:pos="-720"/>
          <w:tab w:val="left" w:pos="-624"/>
          <w:tab w:val="left" w:pos="0"/>
          <w:tab w:val="left" w:pos="206"/>
          <w:tab w:val="left" w:pos="6520"/>
        </w:tabs>
        <w:rPr>
          <w:szCs w:val="18"/>
        </w:rPr>
      </w:pPr>
    </w:p>
    <w:p w14:paraId="465C8384" w14:textId="77777777" w:rsidR="00D047C0" w:rsidRPr="002F5699" w:rsidRDefault="00D047C0" w:rsidP="00D047C0">
      <w:r w:rsidRPr="002F5699">
        <w:rPr>
          <w:szCs w:val="18"/>
        </w:rPr>
        <w:t xml:space="preserve">Wij maken u erop attent dat wij de persoonsgegevens die u ons heeft verstrekt en eventueel nog zult verstrekken, zullen verwerken op de manier zoals wij die in onze privacyverklaring hebben omschreven. Wij verwijzen u graag naar </w:t>
      </w:r>
      <w:hyperlink r:id="rId13" w:history="1">
        <w:r w:rsidRPr="004957CE">
          <w:rPr>
            <w:rStyle w:val="Hyperlink"/>
            <w:szCs w:val="18"/>
          </w:rPr>
          <w:t>www.schiltbedrijven.nl/privacyverklaring</w:t>
        </w:r>
      </w:hyperlink>
      <w:r>
        <w:rPr>
          <w:szCs w:val="18"/>
        </w:rPr>
        <w:t xml:space="preserve"> </w:t>
      </w:r>
      <w:r w:rsidRPr="002F5699">
        <w:rPr>
          <w:szCs w:val="18"/>
        </w:rPr>
        <w:t xml:space="preserve">voor meer informatie over de verwerking van uw persoonsgegevens en de rechten die u heeft. </w:t>
      </w:r>
    </w:p>
    <w:p w14:paraId="662E4202" w14:textId="77777777" w:rsidR="00D047C0" w:rsidRPr="002F5699" w:rsidRDefault="00D047C0" w:rsidP="00D047C0">
      <w:pPr>
        <w:tabs>
          <w:tab w:val="left" w:pos="-1440"/>
          <w:tab w:val="left" w:pos="-720"/>
          <w:tab w:val="left" w:pos="-624"/>
          <w:tab w:val="left" w:pos="0"/>
          <w:tab w:val="left" w:pos="206"/>
          <w:tab w:val="left" w:pos="6520"/>
        </w:tabs>
        <w:rPr>
          <w:szCs w:val="18"/>
        </w:rPr>
      </w:pPr>
    </w:p>
    <w:p w14:paraId="17A72583" w14:textId="77777777" w:rsidR="00D047C0" w:rsidRPr="002F5699" w:rsidRDefault="00D047C0" w:rsidP="00D047C0">
      <w:pPr>
        <w:tabs>
          <w:tab w:val="left" w:pos="-1440"/>
          <w:tab w:val="left" w:pos="-720"/>
          <w:tab w:val="left" w:pos="-624"/>
          <w:tab w:val="left" w:pos="0"/>
          <w:tab w:val="left" w:pos="206"/>
          <w:tab w:val="left" w:pos="6520"/>
        </w:tabs>
        <w:rPr>
          <w:szCs w:val="18"/>
        </w:rPr>
      </w:pPr>
      <w:r w:rsidRPr="002F5699">
        <w:rPr>
          <w:szCs w:val="18"/>
        </w:rPr>
        <w:t xml:space="preserve">Vertrouwende u hiermee van dienst te zijn geweest, tekenen wij met vriendelijke groeten, </w:t>
      </w:r>
    </w:p>
    <w:p w14:paraId="0171FF97" w14:textId="77777777" w:rsidR="00D047C0" w:rsidRDefault="00D047C0" w:rsidP="00D047C0">
      <w:pPr>
        <w:rPr>
          <w:i/>
          <w:szCs w:val="18"/>
        </w:rPr>
      </w:pPr>
    </w:p>
    <w:p w14:paraId="744D4551" w14:textId="77777777" w:rsidR="005310B4" w:rsidRDefault="005310B4" w:rsidP="00D047C0">
      <w:pPr>
        <w:rPr>
          <w:iCs/>
          <w:szCs w:val="18"/>
        </w:rPr>
      </w:pPr>
    </w:p>
    <w:p w14:paraId="053FF1CE" w14:textId="77777777" w:rsidR="005310B4" w:rsidRDefault="005310B4" w:rsidP="00D047C0">
      <w:pPr>
        <w:rPr>
          <w:iCs/>
          <w:szCs w:val="18"/>
        </w:rPr>
      </w:pPr>
    </w:p>
    <w:p w14:paraId="12614CC4" w14:textId="77777777" w:rsidR="005310B4" w:rsidRDefault="005310B4" w:rsidP="00D047C0">
      <w:pPr>
        <w:rPr>
          <w:iCs/>
          <w:szCs w:val="18"/>
        </w:rPr>
      </w:pPr>
    </w:p>
    <w:p w14:paraId="3222E94A" w14:textId="77777777" w:rsidR="005310B4" w:rsidRDefault="005310B4" w:rsidP="00D047C0">
      <w:pPr>
        <w:rPr>
          <w:iCs/>
          <w:szCs w:val="18"/>
        </w:rPr>
      </w:pPr>
    </w:p>
    <w:p w14:paraId="0D6704E6" w14:textId="005C7715" w:rsidR="00D047C0" w:rsidRDefault="00D047C0" w:rsidP="00D047C0">
      <w:pPr>
        <w:rPr>
          <w:iCs/>
          <w:szCs w:val="18"/>
        </w:rPr>
      </w:pPr>
      <w:r>
        <w:rPr>
          <w:iCs/>
          <w:szCs w:val="18"/>
        </w:rPr>
        <w:t xml:space="preserve">John van de </w:t>
      </w:r>
      <w:proofErr w:type="spellStart"/>
      <w:r>
        <w:rPr>
          <w:iCs/>
          <w:szCs w:val="18"/>
        </w:rPr>
        <w:t>Weetering</w:t>
      </w:r>
      <w:proofErr w:type="spellEnd"/>
    </w:p>
    <w:p w14:paraId="44339225" w14:textId="77777777" w:rsidR="00D047C0" w:rsidRDefault="00D047C0" w:rsidP="00D047C0">
      <w:pPr>
        <w:rPr>
          <w:i/>
          <w:szCs w:val="18"/>
        </w:rPr>
      </w:pPr>
      <w:r w:rsidRPr="0087798F">
        <w:rPr>
          <w:i/>
          <w:szCs w:val="18"/>
        </w:rPr>
        <w:t>Technisch Commercieel Manager</w:t>
      </w:r>
    </w:p>
    <w:p w14:paraId="097A6954" w14:textId="77777777" w:rsidR="00D047C0" w:rsidRDefault="00D047C0" w:rsidP="00D047C0">
      <w:pPr>
        <w:rPr>
          <w:i/>
          <w:szCs w:val="18"/>
        </w:rPr>
      </w:pPr>
    </w:p>
    <w:p w14:paraId="1C76168C" w14:textId="77777777" w:rsidR="00D047C0" w:rsidRDefault="00D047C0" w:rsidP="00D047C0"/>
    <w:sectPr w:rsidR="00D047C0" w:rsidSect="00376600">
      <w:footerReference w:type="even" r:id="rId14"/>
      <w:footerReference w:type="default" r:id="rId15"/>
      <w:headerReference w:type="first" r:id="rId16"/>
      <w:footerReference w:type="first" r:id="rId17"/>
      <w:pgSz w:w="11905" w:h="16837" w:code="9"/>
      <w:pgMar w:top="2268" w:right="1418" w:bottom="1134" w:left="1588" w:header="709" w:footer="397" w:gutter="0"/>
      <w:pgNumType w:fmt="numberInDash" w:start="1"/>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FD4AF" w14:textId="77777777" w:rsidR="00CA4598" w:rsidRDefault="00CA4598" w:rsidP="001D3257">
      <w:r>
        <w:separator/>
      </w:r>
    </w:p>
  </w:endnote>
  <w:endnote w:type="continuationSeparator" w:id="0">
    <w:p w14:paraId="0733F20C" w14:textId="77777777" w:rsidR="00CA4598" w:rsidRDefault="00CA4598" w:rsidP="001D32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16584" w14:textId="507F25D5" w:rsidR="00445281" w:rsidRDefault="00445281">
    <w:pPr>
      <w:pStyle w:val="Voettekst"/>
    </w:pPr>
    <w:r>
      <w:rPr>
        <w:noProof/>
        <w:snapToGrid/>
      </w:rPr>
      <mc:AlternateContent>
        <mc:Choice Requires="wps">
          <w:drawing>
            <wp:anchor distT="0" distB="0" distL="0" distR="0" simplePos="0" relativeHeight="251672576" behindDoc="0" locked="0" layoutInCell="1" allowOverlap="1" wp14:anchorId="38DB456E" wp14:editId="11FB440E">
              <wp:simplePos x="635" y="635"/>
              <wp:positionH relativeFrom="page">
                <wp:align>center</wp:align>
              </wp:positionH>
              <wp:positionV relativeFrom="page">
                <wp:align>bottom</wp:align>
              </wp:positionV>
              <wp:extent cx="921385" cy="345440"/>
              <wp:effectExtent l="0" t="0" r="12065" b="0"/>
              <wp:wrapNone/>
              <wp:docPr id="1948615001" name="Tekstvak 2" descr="C2-Vertrouwelijk">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21385" cy="345440"/>
                      </a:xfrm>
                      <a:prstGeom prst="rect">
                        <a:avLst/>
                      </a:prstGeom>
                      <a:noFill/>
                      <a:ln>
                        <a:noFill/>
                      </a:ln>
                    </wps:spPr>
                    <wps:txbx>
                      <w:txbxContent>
                        <w:p w14:paraId="227CA3DC" w14:textId="22A6E253" w:rsidR="00445281" w:rsidRPr="00445281" w:rsidRDefault="00445281" w:rsidP="00445281">
                          <w:pPr>
                            <w:rPr>
                              <w:rFonts w:ascii="Aptos" w:eastAsia="Aptos" w:hAnsi="Aptos" w:cs="Aptos"/>
                              <w:noProof/>
                              <w:color w:val="FF0000"/>
                              <w:sz w:val="20"/>
                              <w:szCs w:val="20"/>
                            </w:rPr>
                          </w:pPr>
                          <w:r w:rsidRPr="00445281">
                            <w:rPr>
                              <w:rFonts w:ascii="Aptos" w:eastAsia="Aptos" w:hAnsi="Aptos" w:cs="Aptos"/>
                              <w:noProof/>
                              <w:color w:val="FF0000"/>
                              <w:sz w:val="20"/>
                              <w:szCs w:val="20"/>
                            </w:rPr>
                            <w:t>C2-Vertrouwelijk</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8DB456E" id="_x0000_t202" coordsize="21600,21600" o:spt="202" path="m,l,21600r21600,l21600,xe">
              <v:stroke joinstyle="miter"/>
              <v:path gradientshapeok="t" o:connecttype="rect"/>
            </v:shapetype>
            <v:shape id="Tekstvak 2" o:spid="_x0000_s1026" type="#_x0000_t202" alt="C2-Vertrouwelijk" style="position:absolute;margin-left:0;margin-top:0;width:72.55pt;height:27.2pt;z-index:2516725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" filled="f" stroked="f">
              <v:textbox style="mso-fit-shape-to-text:t" inset="0,0,0,15pt">
                <w:txbxContent>
                  <w:p w14:paraId="227CA3DC" w14:textId="22A6E253" w:rsidR="00445281" w:rsidRPr="00445281" w:rsidRDefault="00445281" w:rsidP="00445281">
                    <w:pPr>
                      <w:rPr>
                        <w:rFonts w:ascii="Aptos" w:eastAsia="Aptos" w:hAnsi="Aptos" w:cs="Aptos"/>
                        <w:noProof/>
                        <w:color w:val="FF0000"/>
                        <w:sz w:val="20"/>
                        <w:szCs w:val="20"/>
                      </w:rPr>
                    </w:pPr>
                    <w:r w:rsidRPr="00445281">
                      <w:rPr>
                        <w:rFonts w:ascii="Aptos" w:eastAsia="Aptos" w:hAnsi="Aptos" w:cs="Aptos"/>
                        <w:noProof/>
                        <w:color w:val="FF0000"/>
                        <w:sz w:val="20"/>
                        <w:szCs w:val="20"/>
                      </w:rPr>
                      <w:t>C2-Vertrouwelijk</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01F19" w14:textId="7F1E50C5" w:rsidR="00D047C0" w:rsidRPr="002F416D" w:rsidRDefault="00445281">
    <w:pPr>
      <w:pStyle w:val="Voettekst"/>
      <w:jc w:val="center"/>
      <w:rPr>
        <w:szCs w:val="18"/>
      </w:rPr>
    </w:pPr>
    <w:r>
      <w:rPr>
        <w:noProof/>
        <w:snapToGrid/>
        <w:szCs w:val="18"/>
      </w:rPr>
      <mc:AlternateContent>
        <mc:Choice Requires="wps">
          <w:drawing>
            <wp:anchor distT="0" distB="0" distL="0" distR="0" simplePos="0" relativeHeight="251673600" behindDoc="0" locked="0" layoutInCell="1" allowOverlap="1" wp14:anchorId="490DA428" wp14:editId="02B6454C">
              <wp:simplePos x="635" y="635"/>
              <wp:positionH relativeFrom="page">
                <wp:align>center</wp:align>
              </wp:positionH>
              <wp:positionV relativeFrom="page">
                <wp:align>bottom</wp:align>
              </wp:positionV>
              <wp:extent cx="921385" cy="345440"/>
              <wp:effectExtent l="0" t="0" r="12065" b="0"/>
              <wp:wrapNone/>
              <wp:docPr id="1675692943" name="Tekstvak 3" descr="C2-Vertrouwelijk">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21385" cy="345440"/>
                      </a:xfrm>
                      <a:prstGeom prst="rect">
                        <a:avLst/>
                      </a:prstGeom>
                      <a:noFill/>
                      <a:ln>
                        <a:noFill/>
                      </a:ln>
                    </wps:spPr>
                    <wps:txbx>
                      <w:txbxContent>
                        <w:p w14:paraId="7554A144" w14:textId="4ABBAE94" w:rsidR="00445281" w:rsidRPr="00445281" w:rsidRDefault="00445281" w:rsidP="00445281">
                          <w:pPr>
                            <w:rPr>
                              <w:rFonts w:ascii="Aptos" w:eastAsia="Aptos" w:hAnsi="Aptos" w:cs="Aptos"/>
                              <w:noProof/>
                              <w:color w:val="FF0000"/>
                              <w:sz w:val="20"/>
                              <w:szCs w:val="20"/>
                            </w:rPr>
                          </w:pPr>
                          <w:r w:rsidRPr="00445281">
                            <w:rPr>
                              <w:rFonts w:ascii="Aptos" w:eastAsia="Aptos" w:hAnsi="Aptos" w:cs="Aptos"/>
                              <w:noProof/>
                              <w:color w:val="FF0000"/>
                              <w:sz w:val="20"/>
                              <w:szCs w:val="20"/>
                            </w:rPr>
                            <w:t>C2-Vertrouwelijk</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90DA428" id="_x0000_t202" coordsize="21600,21600" o:spt="202" path="m,l,21600r21600,l21600,xe">
              <v:stroke joinstyle="miter"/>
              <v:path gradientshapeok="t" o:connecttype="rect"/>
            </v:shapetype>
            <v:shape id="Tekstvak 3" o:spid="_x0000_s1027" type="#_x0000_t202" alt="C2-Vertrouwelijk" style="position:absolute;left:0;text-align:left;margin-left:0;margin-top:0;width:72.55pt;height:27.2pt;z-index:25167360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" filled="f" stroked="f">
              <v:textbox style="mso-fit-shape-to-text:t" inset="0,0,0,15pt">
                <w:txbxContent>
                  <w:p w14:paraId="7554A144" w14:textId="4ABBAE94" w:rsidR="00445281" w:rsidRPr="00445281" w:rsidRDefault="00445281" w:rsidP="00445281">
                    <w:pPr>
                      <w:rPr>
                        <w:rFonts w:ascii="Aptos" w:eastAsia="Aptos" w:hAnsi="Aptos" w:cs="Aptos"/>
                        <w:noProof/>
                        <w:color w:val="FF0000"/>
                        <w:sz w:val="20"/>
                        <w:szCs w:val="20"/>
                      </w:rPr>
                    </w:pPr>
                    <w:r w:rsidRPr="00445281">
                      <w:rPr>
                        <w:rFonts w:ascii="Aptos" w:eastAsia="Aptos" w:hAnsi="Aptos" w:cs="Aptos"/>
                        <w:noProof/>
                        <w:color w:val="FF0000"/>
                        <w:sz w:val="20"/>
                        <w:szCs w:val="20"/>
                      </w:rPr>
                      <w:t>C2-Vertrouwelijk</w:t>
                    </w:r>
                  </w:p>
                </w:txbxContent>
              </v:textbox>
              <w10:wrap anchorx="page" anchory="page"/>
            </v:shape>
          </w:pict>
        </mc:Fallback>
      </mc:AlternateContent>
    </w:r>
    <w:r w:rsidR="00125DA5" w:rsidRPr="002F416D">
      <w:rPr>
        <w:szCs w:val="18"/>
      </w:rPr>
      <w:fldChar w:fldCharType="begin"/>
    </w:r>
    <w:r w:rsidR="00A84BC2" w:rsidRPr="002F416D">
      <w:rPr>
        <w:szCs w:val="18"/>
      </w:rPr>
      <w:instrText xml:space="preserve"> PAGE   \* MERGEFORMAT </w:instrText>
    </w:r>
    <w:r w:rsidR="00125DA5" w:rsidRPr="002F416D">
      <w:rPr>
        <w:szCs w:val="18"/>
      </w:rPr>
      <w:fldChar w:fldCharType="separate"/>
    </w:r>
    <w:r w:rsidR="007E42DA">
      <w:rPr>
        <w:noProof/>
        <w:szCs w:val="18"/>
      </w:rPr>
      <w:t>- 2 -</w:t>
    </w:r>
    <w:r w:rsidR="00125DA5" w:rsidRPr="002F416D">
      <w:rP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5676A" w14:textId="70085363" w:rsidR="00286EBA" w:rsidRPr="006C718F" w:rsidRDefault="00445281" w:rsidP="00286EBA">
    <w:pPr>
      <w:rPr>
        <w:iCs/>
        <w:sz w:val="8"/>
        <w:szCs w:val="8"/>
      </w:rPr>
    </w:pPr>
    <w:bookmarkStart w:id="1" w:name="_Hlk47446657"/>
    <w:bookmarkStart w:id="2" w:name="_Hlk47512746"/>
    <w:r>
      <w:rPr>
        <w:iCs/>
        <w:noProof/>
        <w:snapToGrid/>
        <w:sz w:val="8"/>
        <w:szCs w:val="8"/>
      </w:rPr>
      <mc:AlternateContent>
        <mc:Choice Requires="wps">
          <w:drawing>
            <wp:anchor distT="0" distB="0" distL="0" distR="0" simplePos="0" relativeHeight="251671552" behindDoc="0" locked="0" layoutInCell="1" allowOverlap="1" wp14:anchorId="0A73DED3" wp14:editId="56BDFB25">
              <wp:simplePos x="1009650" y="10147300"/>
              <wp:positionH relativeFrom="page">
                <wp:align>center</wp:align>
              </wp:positionH>
              <wp:positionV relativeFrom="page">
                <wp:align>bottom</wp:align>
              </wp:positionV>
              <wp:extent cx="921385" cy="345440"/>
              <wp:effectExtent l="0" t="0" r="12065" b="0"/>
              <wp:wrapNone/>
              <wp:docPr id="1319055436" name="Tekstvak 1" descr="C2-Vertrouwelijk">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21385" cy="345440"/>
                      </a:xfrm>
                      <a:prstGeom prst="rect">
                        <a:avLst/>
                      </a:prstGeom>
                      <a:noFill/>
                      <a:ln>
                        <a:noFill/>
                      </a:ln>
                    </wps:spPr>
                    <wps:txbx>
                      <w:txbxContent>
                        <w:p w14:paraId="7B7DB719" w14:textId="20E633D8" w:rsidR="00445281" w:rsidRPr="00445281" w:rsidRDefault="00445281" w:rsidP="00445281">
                          <w:pPr>
                            <w:rPr>
                              <w:rFonts w:ascii="Aptos" w:eastAsia="Aptos" w:hAnsi="Aptos" w:cs="Aptos"/>
                              <w:noProof/>
                              <w:color w:val="FF0000"/>
                              <w:sz w:val="20"/>
                              <w:szCs w:val="20"/>
                            </w:rPr>
                          </w:pPr>
                          <w:r w:rsidRPr="00445281">
                            <w:rPr>
                              <w:rFonts w:ascii="Aptos" w:eastAsia="Aptos" w:hAnsi="Aptos" w:cs="Aptos"/>
                              <w:noProof/>
                              <w:color w:val="FF0000"/>
                              <w:sz w:val="20"/>
                              <w:szCs w:val="20"/>
                            </w:rPr>
                            <w:t>C2-Vertrouwelijk</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A73DED3" id="_x0000_t202" coordsize="21600,21600" o:spt="202" path="m,l,21600r21600,l21600,xe">
              <v:stroke joinstyle="miter"/>
              <v:path gradientshapeok="t" o:connecttype="rect"/>
            </v:shapetype>
            <v:shape id="Tekstvak 1" o:spid="_x0000_s1028" type="#_x0000_t202" alt="C2-Vertrouwelijk" style="position:absolute;margin-left:0;margin-top:0;width:72.55pt;height:27.2pt;z-index:2516715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" filled="f" stroked="f">
              <v:textbox style="mso-fit-shape-to-text:t" inset="0,0,0,15pt">
                <w:txbxContent>
                  <w:p w14:paraId="7B7DB719" w14:textId="20E633D8" w:rsidR="00445281" w:rsidRPr="00445281" w:rsidRDefault="00445281" w:rsidP="00445281">
                    <w:pPr>
                      <w:rPr>
                        <w:rFonts w:ascii="Aptos" w:eastAsia="Aptos" w:hAnsi="Aptos" w:cs="Aptos"/>
                        <w:noProof/>
                        <w:color w:val="FF0000"/>
                        <w:sz w:val="20"/>
                        <w:szCs w:val="20"/>
                      </w:rPr>
                    </w:pPr>
                    <w:r w:rsidRPr="00445281">
                      <w:rPr>
                        <w:rFonts w:ascii="Aptos" w:eastAsia="Aptos" w:hAnsi="Aptos" w:cs="Aptos"/>
                        <w:noProof/>
                        <w:color w:val="FF0000"/>
                        <w:sz w:val="20"/>
                        <w:szCs w:val="20"/>
                      </w:rPr>
                      <w:t>C2-Vertrouwelijk</w:t>
                    </w:r>
                  </w:p>
                </w:txbxContent>
              </v:textbox>
              <w10:wrap anchorx="page" anchory="page"/>
            </v:shape>
          </w:pict>
        </mc:Fallback>
      </mc:AlternateContent>
    </w:r>
    <w:r w:rsidR="002F7A56">
      <w:rPr>
        <w:iCs/>
        <w:noProof/>
        <w:sz w:val="8"/>
        <w:szCs w:val="8"/>
      </w:rPr>
      <w:drawing>
        <wp:anchor distT="0" distB="0" distL="114300" distR="114300" simplePos="0" relativeHeight="251669504" behindDoc="0" locked="0" layoutInCell="1" allowOverlap="1" wp14:anchorId="2B74D8C7" wp14:editId="3CAD14B3">
          <wp:simplePos x="0" y="0"/>
          <wp:positionH relativeFrom="margin">
            <wp:posOffset>4858385</wp:posOffset>
          </wp:positionH>
          <wp:positionV relativeFrom="paragraph">
            <wp:posOffset>-45720</wp:posOffset>
          </wp:positionV>
          <wp:extent cx="1552575" cy="415290"/>
          <wp:effectExtent l="0" t="0" r="0" b="3810"/>
          <wp:wrapThrough wrapText="bothSides">
            <wp:wrapPolygon edited="0">
              <wp:start x="10866" y="0"/>
              <wp:lineTo x="530" y="7927"/>
              <wp:lineTo x="530" y="13872"/>
              <wp:lineTo x="10866" y="17835"/>
              <wp:lineTo x="10866" y="20807"/>
              <wp:lineTo x="12191" y="20807"/>
              <wp:lineTo x="12191" y="17835"/>
              <wp:lineTo x="21202" y="12881"/>
              <wp:lineTo x="21202" y="8917"/>
              <wp:lineTo x="12191" y="0"/>
              <wp:lineTo x="10866" y="0"/>
            </wp:wrapPolygon>
          </wp:wrapThrough>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2575" cy="415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6EBA" w:rsidRPr="006C718F">
      <w:rPr>
        <w:iCs/>
        <w:noProof/>
        <w:sz w:val="8"/>
        <w:szCs w:val="8"/>
      </w:rPr>
      <w:t>Wij leveren</w:t>
    </w:r>
    <w:r w:rsidR="00286EBA" w:rsidRPr="006C718F">
      <w:rPr>
        <w:iCs/>
        <w:sz w:val="8"/>
        <w:szCs w:val="8"/>
      </w:rPr>
      <w:t xml:space="preserve"> volgens de algemene voorwaarden van de Koninklijke Metaalunie (Metaalunievoorwaarden), gedeponeerd ter griffie van de rechtbank te Rotterdam, </w:t>
    </w:r>
  </w:p>
  <w:p w14:paraId="1B4CFB71" w14:textId="77777777" w:rsidR="00286EBA" w:rsidRPr="006C718F" w:rsidRDefault="00286EBA" w:rsidP="00286EBA">
    <w:pPr>
      <w:rPr>
        <w:iCs/>
        <w:sz w:val="8"/>
        <w:szCs w:val="8"/>
      </w:rPr>
    </w:pPr>
    <w:r w:rsidRPr="006C718F">
      <w:rPr>
        <w:iCs/>
        <w:sz w:val="8"/>
        <w:szCs w:val="8"/>
      </w:rPr>
      <w:t>zoals deze luiden volgens de laatstelijk aldaar neergelegde tekst, met uitsluiting van (alle) andere algemene voorwaarden. De voorwaarden zijn bijgesloten</w:t>
    </w:r>
    <w:r w:rsidR="00B357D2">
      <w:rPr>
        <w:iCs/>
        <w:sz w:val="8"/>
        <w:szCs w:val="8"/>
      </w:rPr>
      <w:t>.</w:t>
    </w:r>
  </w:p>
  <w:p w14:paraId="7356DEC9" w14:textId="77777777" w:rsidR="00286EBA" w:rsidRPr="006C718F" w:rsidRDefault="00286EBA" w:rsidP="00286EBA">
    <w:pPr>
      <w:rPr>
        <w:iCs/>
        <w:sz w:val="6"/>
        <w:szCs w:val="6"/>
      </w:rPr>
    </w:pPr>
  </w:p>
  <w:p w14:paraId="66ADC2D2" w14:textId="77777777" w:rsidR="00A94708" w:rsidRDefault="00286EBA" w:rsidP="00286EBA">
    <w:pPr>
      <w:rPr>
        <w:sz w:val="8"/>
        <w:szCs w:val="8"/>
      </w:rPr>
    </w:pPr>
    <w:r w:rsidRPr="006C718F">
      <w:rPr>
        <w:sz w:val="8"/>
        <w:szCs w:val="8"/>
      </w:rPr>
      <w:t xml:space="preserve">Voor meer informatie over de verwerking van uw persoonsgegevens en de rechten die u heeft, verwijzen wij u graag naar </w:t>
    </w:r>
  </w:p>
  <w:p w14:paraId="3317F198" w14:textId="77777777" w:rsidR="00B809B6" w:rsidRPr="00FD37E8" w:rsidRDefault="00286EBA" w:rsidP="00B809B6">
    <w:pPr>
      <w:rPr>
        <w:iCs/>
        <w:sz w:val="10"/>
        <w:szCs w:val="10"/>
      </w:rPr>
    </w:pPr>
    <w:r w:rsidRPr="006C718F">
      <w:rPr>
        <w:sz w:val="8"/>
        <w:szCs w:val="8"/>
      </w:rPr>
      <w:t xml:space="preserve">onze privacyverklaring: </w:t>
    </w:r>
    <w:r w:rsidRPr="00F70C14">
      <w:rPr>
        <w:sz w:val="8"/>
        <w:szCs w:val="8"/>
      </w:rPr>
      <w:t>www.schiltbedrijven.nl/privacyverklaring</w:t>
    </w:r>
    <w:r w:rsidRPr="006C718F">
      <w:rPr>
        <w:sz w:val="8"/>
        <w:szCs w:val="8"/>
      </w:rPr>
      <w:t>.</w:t>
    </w:r>
    <w:bookmarkEnd w:id="1"/>
    <w:bookmarkEnd w:id="2"/>
    <w:r w:rsidR="00B809B6">
      <w:rPr>
        <w:noProof/>
      </w:rPr>
      <w:drawing>
        <wp:anchor distT="0" distB="0" distL="114300" distR="114300" simplePos="0" relativeHeight="251661312" behindDoc="0" locked="0" layoutInCell="1" allowOverlap="1" wp14:anchorId="56FFD8AA" wp14:editId="3027D018">
          <wp:simplePos x="0" y="0"/>
          <wp:positionH relativeFrom="column">
            <wp:posOffset>258445</wp:posOffset>
          </wp:positionH>
          <wp:positionV relativeFrom="paragraph">
            <wp:posOffset>8915400</wp:posOffset>
          </wp:positionV>
          <wp:extent cx="514350" cy="1533525"/>
          <wp:effectExtent l="0" t="0" r="0" b="9525"/>
          <wp:wrapNone/>
          <wp:docPr id="1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14350" cy="1533525"/>
                  </a:xfrm>
                  <a:prstGeom prst="rect">
                    <a:avLst/>
                  </a:prstGeom>
                  <a:noFill/>
                  <a:ln>
                    <a:noFill/>
                  </a:ln>
                </pic:spPr>
              </pic:pic>
            </a:graphicData>
          </a:graphic>
          <wp14:sizeRelH relativeFrom="page">
            <wp14:pctWidth>0</wp14:pctWidth>
          </wp14:sizeRelH>
          <wp14:sizeRelV relativeFrom="page">
            <wp14:pctHeight>0</wp14:pctHeight>
          </wp14:sizeRelV>
        </wp:anchor>
      </w:drawing>
    </w:r>
    <w:r w:rsidR="00B809B6">
      <w:rPr>
        <w:noProof/>
      </w:rPr>
      <w:drawing>
        <wp:anchor distT="0" distB="0" distL="114300" distR="114300" simplePos="0" relativeHeight="251662336" behindDoc="0" locked="0" layoutInCell="1" allowOverlap="1" wp14:anchorId="0266F680" wp14:editId="430B2E71">
          <wp:simplePos x="0" y="0"/>
          <wp:positionH relativeFrom="column">
            <wp:posOffset>258445</wp:posOffset>
          </wp:positionH>
          <wp:positionV relativeFrom="paragraph">
            <wp:posOffset>8915400</wp:posOffset>
          </wp:positionV>
          <wp:extent cx="514350" cy="1533525"/>
          <wp:effectExtent l="0" t="0" r="0" b="9525"/>
          <wp:wrapNone/>
          <wp:docPr id="1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14350" cy="1533525"/>
                  </a:xfrm>
                  <a:prstGeom prst="rect">
                    <a:avLst/>
                  </a:prstGeom>
                  <a:noFill/>
                  <a:ln>
                    <a:noFill/>
                  </a:ln>
                </pic:spPr>
              </pic:pic>
            </a:graphicData>
          </a:graphic>
          <wp14:sizeRelH relativeFrom="page">
            <wp14:pctWidth>0</wp14:pctWidth>
          </wp14:sizeRelH>
          <wp14:sizeRelV relativeFrom="page">
            <wp14:pctHeight>0</wp14:pctHeight>
          </wp14:sizeRelV>
        </wp:anchor>
      </w:drawing>
    </w:r>
    <w:r w:rsidR="00B809B6">
      <w:rPr>
        <w:noProof/>
      </w:rPr>
      <w:drawing>
        <wp:anchor distT="0" distB="0" distL="114300" distR="114300" simplePos="0" relativeHeight="251663360" behindDoc="0" locked="0" layoutInCell="1" allowOverlap="1" wp14:anchorId="1F0189C2" wp14:editId="190EA6C1">
          <wp:simplePos x="0" y="0"/>
          <wp:positionH relativeFrom="column">
            <wp:posOffset>258445</wp:posOffset>
          </wp:positionH>
          <wp:positionV relativeFrom="paragraph">
            <wp:posOffset>8915400</wp:posOffset>
          </wp:positionV>
          <wp:extent cx="514350" cy="1533525"/>
          <wp:effectExtent l="0" t="0" r="0" b="9525"/>
          <wp:wrapNone/>
          <wp:docPr id="1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14350" cy="1533525"/>
                  </a:xfrm>
                  <a:prstGeom prst="rect">
                    <a:avLst/>
                  </a:prstGeom>
                  <a:noFill/>
                  <a:ln>
                    <a:noFill/>
                  </a:ln>
                </pic:spPr>
              </pic:pic>
            </a:graphicData>
          </a:graphic>
          <wp14:sizeRelH relativeFrom="page">
            <wp14:pctWidth>0</wp14:pctWidth>
          </wp14:sizeRelH>
          <wp14:sizeRelV relativeFrom="page">
            <wp14:pctHeight>0</wp14:pctHeight>
          </wp14:sizeRelV>
        </wp:anchor>
      </w:drawing>
    </w:r>
    <w:r w:rsidR="00B809B6">
      <w:rPr>
        <w:noProof/>
      </w:rPr>
      <w:drawing>
        <wp:anchor distT="0" distB="0" distL="114300" distR="114300" simplePos="0" relativeHeight="251664384" behindDoc="0" locked="0" layoutInCell="1" allowOverlap="1" wp14:anchorId="621FF455" wp14:editId="7EED3FE2">
          <wp:simplePos x="0" y="0"/>
          <wp:positionH relativeFrom="column">
            <wp:posOffset>258445</wp:posOffset>
          </wp:positionH>
          <wp:positionV relativeFrom="paragraph">
            <wp:posOffset>8915400</wp:posOffset>
          </wp:positionV>
          <wp:extent cx="514350" cy="1533525"/>
          <wp:effectExtent l="0" t="0" r="0" b="9525"/>
          <wp:wrapNone/>
          <wp:docPr id="1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14350" cy="1533525"/>
                  </a:xfrm>
                  <a:prstGeom prst="rect">
                    <a:avLst/>
                  </a:prstGeom>
                  <a:noFill/>
                  <a:ln>
                    <a:noFill/>
                  </a:ln>
                </pic:spPr>
              </pic:pic>
            </a:graphicData>
          </a:graphic>
          <wp14:sizeRelH relativeFrom="page">
            <wp14:pctWidth>0</wp14:pctWidth>
          </wp14:sizeRelH>
          <wp14:sizeRelV relativeFrom="page">
            <wp14:pctHeight>0</wp14:pctHeight>
          </wp14:sizeRelV>
        </wp:anchor>
      </w:drawing>
    </w:r>
    <w:r w:rsidR="00B809B6">
      <w:rPr>
        <w:noProof/>
      </w:rPr>
      <w:drawing>
        <wp:anchor distT="0" distB="0" distL="114300" distR="114300" simplePos="0" relativeHeight="251665408" behindDoc="0" locked="0" layoutInCell="1" allowOverlap="1" wp14:anchorId="6EB8CD97" wp14:editId="42B409E0">
          <wp:simplePos x="0" y="0"/>
          <wp:positionH relativeFrom="column">
            <wp:posOffset>258445</wp:posOffset>
          </wp:positionH>
          <wp:positionV relativeFrom="paragraph">
            <wp:posOffset>8915400</wp:posOffset>
          </wp:positionV>
          <wp:extent cx="514350" cy="1533525"/>
          <wp:effectExtent l="0" t="0" r="0" b="9525"/>
          <wp:wrapNone/>
          <wp:docPr id="2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14350" cy="1533525"/>
                  </a:xfrm>
                  <a:prstGeom prst="rect">
                    <a:avLst/>
                  </a:prstGeom>
                  <a:noFill/>
                  <a:ln>
                    <a:noFill/>
                  </a:ln>
                </pic:spPr>
              </pic:pic>
            </a:graphicData>
          </a:graphic>
          <wp14:sizeRelH relativeFrom="page">
            <wp14:pctWidth>0</wp14:pctWidth>
          </wp14:sizeRelH>
          <wp14:sizeRelV relativeFrom="page">
            <wp14:pctHeight>0</wp14:pctHeight>
          </wp14:sizeRelV>
        </wp:anchor>
      </w:drawing>
    </w:r>
    <w:r w:rsidR="00B809B6">
      <w:rPr>
        <w:noProof/>
      </w:rPr>
      <w:drawing>
        <wp:anchor distT="0" distB="0" distL="114300" distR="114300" simplePos="0" relativeHeight="251666432" behindDoc="0" locked="0" layoutInCell="1" allowOverlap="1" wp14:anchorId="0FEB9F22" wp14:editId="5D449D23">
          <wp:simplePos x="0" y="0"/>
          <wp:positionH relativeFrom="column">
            <wp:posOffset>258445</wp:posOffset>
          </wp:positionH>
          <wp:positionV relativeFrom="paragraph">
            <wp:posOffset>8915400</wp:posOffset>
          </wp:positionV>
          <wp:extent cx="514350" cy="1533525"/>
          <wp:effectExtent l="0" t="0" r="0" b="9525"/>
          <wp:wrapNone/>
          <wp:docPr id="2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14350" cy="15335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719B4" w14:textId="77777777" w:rsidR="00CA4598" w:rsidRDefault="00CA4598" w:rsidP="001D3257">
      <w:r>
        <w:separator/>
      </w:r>
    </w:p>
  </w:footnote>
  <w:footnote w:type="continuationSeparator" w:id="0">
    <w:p w14:paraId="7D3DCAB5" w14:textId="77777777" w:rsidR="00CA4598" w:rsidRDefault="00CA4598" w:rsidP="001D32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33689" w14:textId="77777777" w:rsidR="008D6864" w:rsidRDefault="008D6864"/>
  <w:tbl>
    <w:tblPr>
      <w:tblpPr w:leftFromText="141" w:rightFromText="141" w:vertAnchor="text" w:horzAnchor="page" w:tblpX="8788" w:tblpY="-59"/>
      <w:tblOverlap w:val="never"/>
      <w:tblW w:w="0" w:type="auto"/>
      <w:tblLook w:val="04A0" w:firstRow="1" w:lastRow="0" w:firstColumn="1" w:lastColumn="0" w:noHBand="0" w:noVBand="1"/>
    </w:tblPr>
    <w:tblGrid>
      <w:gridCol w:w="3011"/>
    </w:tblGrid>
    <w:tr w:rsidR="008D6864" w14:paraId="76B581CD" w14:textId="77777777" w:rsidTr="00FF2AF6">
      <w:trPr>
        <w:cantSplit/>
      </w:trPr>
      <w:tc>
        <w:tcPr>
          <w:tcW w:w="3011" w:type="dxa"/>
        </w:tcPr>
        <w:p w14:paraId="50AFF09F" w14:textId="77777777" w:rsidR="008D6864" w:rsidRDefault="008D6864" w:rsidP="00FF2AF6">
          <w:pPr>
            <w:tabs>
              <w:tab w:val="left" w:pos="573"/>
            </w:tabs>
            <w:rPr>
              <w:b/>
              <w:szCs w:val="18"/>
            </w:rPr>
          </w:pPr>
          <w:r>
            <w:rPr>
              <w:b/>
              <w:szCs w:val="18"/>
            </w:rPr>
            <w:t xml:space="preserve">Schilt </w:t>
          </w:r>
          <w:r w:rsidR="007F7E3F">
            <w:rPr>
              <w:b/>
              <w:szCs w:val="18"/>
            </w:rPr>
            <w:t>Bedrijven</w:t>
          </w:r>
          <w:r>
            <w:rPr>
              <w:b/>
              <w:szCs w:val="18"/>
            </w:rPr>
            <w:t xml:space="preserve"> B.V.</w:t>
          </w:r>
        </w:p>
        <w:p w14:paraId="08AEEF36" w14:textId="77777777" w:rsidR="008D6864" w:rsidRDefault="008D6864" w:rsidP="00FF2AF6">
          <w:pPr>
            <w:tabs>
              <w:tab w:val="left" w:pos="573"/>
            </w:tabs>
            <w:spacing w:line="264" w:lineRule="auto"/>
            <w:rPr>
              <w:sz w:val="14"/>
              <w:szCs w:val="14"/>
            </w:rPr>
          </w:pPr>
        </w:p>
        <w:p w14:paraId="3A1BB03A" w14:textId="77777777" w:rsidR="008D6864" w:rsidRDefault="008D6864" w:rsidP="00FF2AF6">
          <w:pPr>
            <w:tabs>
              <w:tab w:val="left" w:pos="573"/>
            </w:tabs>
            <w:spacing w:line="264" w:lineRule="auto"/>
            <w:rPr>
              <w:sz w:val="14"/>
              <w:szCs w:val="14"/>
            </w:rPr>
          </w:pPr>
          <w:r>
            <w:rPr>
              <w:sz w:val="14"/>
              <w:szCs w:val="14"/>
            </w:rPr>
            <w:t>Energieweg 29</w:t>
          </w:r>
        </w:p>
        <w:p w14:paraId="53447118" w14:textId="77777777" w:rsidR="008D6864" w:rsidRDefault="008D6864" w:rsidP="00FF2AF6">
          <w:pPr>
            <w:tabs>
              <w:tab w:val="left" w:pos="573"/>
            </w:tabs>
            <w:spacing w:line="264" w:lineRule="auto"/>
            <w:rPr>
              <w:sz w:val="14"/>
              <w:szCs w:val="14"/>
            </w:rPr>
          </w:pPr>
          <w:r>
            <w:rPr>
              <w:sz w:val="14"/>
              <w:szCs w:val="14"/>
            </w:rPr>
            <w:t>4231 DJ Meerkerk</w:t>
          </w:r>
        </w:p>
        <w:p w14:paraId="03B37F43" w14:textId="77777777" w:rsidR="008D6864" w:rsidRPr="00A8526B" w:rsidRDefault="008D6864" w:rsidP="00FF2AF6">
          <w:pPr>
            <w:tabs>
              <w:tab w:val="left" w:pos="573"/>
            </w:tabs>
            <w:spacing w:line="264" w:lineRule="auto"/>
            <w:rPr>
              <w:sz w:val="14"/>
              <w:szCs w:val="14"/>
            </w:rPr>
          </w:pPr>
          <w:r>
            <w:rPr>
              <w:sz w:val="14"/>
              <w:szCs w:val="14"/>
            </w:rPr>
            <w:t>Telefoon</w:t>
          </w:r>
          <w:r w:rsidRPr="002F7553">
            <w:rPr>
              <w:sz w:val="16"/>
              <w:szCs w:val="16"/>
            </w:rPr>
            <w:t xml:space="preserve"> </w:t>
          </w:r>
          <w:r>
            <w:rPr>
              <w:sz w:val="14"/>
              <w:szCs w:val="14"/>
            </w:rPr>
            <w:t xml:space="preserve">+31 </w:t>
          </w:r>
          <w:r w:rsidRPr="00A8526B">
            <w:rPr>
              <w:sz w:val="14"/>
              <w:szCs w:val="14"/>
            </w:rPr>
            <w:t>(0)183 35 25 44</w:t>
          </w:r>
        </w:p>
        <w:p w14:paraId="1825E324" w14:textId="77777777" w:rsidR="00360F10" w:rsidRPr="003A3491" w:rsidRDefault="00360F10" w:rsidP="00360F10">
          <w:pPr>
            <w:tabs>
              <w:tab w:val="left" w:pos="573"/>
            </w:tabs>
            <w:spacing w:line="264" w:lineRule="auto"/>
            <w:rPr>
              <w:sz w:val="14"/>
              <w:szCs w:val="14"/>
            </w:rPr>
          </w:pPr>
          <w:r w:rsidRPr="003A3491">
            <w:rPr>
              <w:sz w:val="14"/>
              <w:szCs w:val="14"/>
            </w:rPr>
            <w:t>info@schilt</w:t>
          </w:r>
          <w:r>
            <w:rPr>
              <w:sz w:val="14"/>
              <w:szCs w:val="14"/>
            </w:rPr>
            <w:t>bedrijven.nl</w:t>
          </w:r>
        </w:p>
        <w:p w14:paraId="00879F98" w14:textId="77777777" w:rsidR="00360F10" w:rsidRPr="003A3491" w:rsidRDefault="00360F10" w:rsidP="00360F10">
          <w:pPr>
            <w:tabs>
              <w:tab w:val="left" w:pos="573"/>
            </w:tabs>
            <w:rPr>
              <w:sz w:val="14"/>
              <w:szCs w:val="14"/>
            </w:rPr>
          </w:pPr>
          <w:r w:rsidRPr="003A3491">
            <w:rPr>
              <w:sz w:val="14"/>
              <w:szCs w:val="14"/>
            </w:rPr>
            <w:t>www.schilt</w:t>
          </w:r>
          <w:r>
            <w:rPr>
              <w:sz w:val="14"/>
              <w:szCs w:val="14"/>
            </w:rPr>
            <w:t>bedrijven.nl</w:t>
          </w:r>
        </w:p>
        <w:p w14:paraId="6E023094" w14:textId="77777777" w:rsidR="008D6864" w:rsidRPr="00A8526B" w:rsidRDefault="008D6864" w:rsidP="00FF2AF6">
          <w:pPr>
            <w:tabs>
              <w:tab w:val="left" w:pos="573"/>
            </w:tabs>
            <w:rPr>
              <w:sz w:val="8"/>
              <w:szCs w:val="8"/>
            </w:rPr>
          </w:pPr>
        </w:p>
        <w:p w14:paraId="650E9DF8" w14:textId="77777777" w:rsidR="008D6864" w:rsidRPr="00A8526B" w:rsidRDefault="008D6864" w:rsidP="00FF2AF6">
          <w:pPr>
            <w:tabs>
              <w:tab w:val="left" w:pos="573"/>
            </w:tabs>
            <w:rPr>
              <w:sz w:val="14"/>
              <w:szCs w:val="14"/>
            </w:rPr>
          </w:pPr>
          <w:r w:rsidRPr="00A8526B">
            <w:rPr>
              <w:sz w:val="14"/>
              <w:szCs w:val="14"/>
            </w:rPr>
            <w:t xml:space="preserve">BTW nr.: </w:t>
          </w:r>
          <w:r w:rsidR="00A8526B" w:rsidRPr="00A8526B">
            <w:rPr>
              <w:sz w:val="14"/>
              <w:szCs w:val="14"/>
            </w:rPr>
            <w:t>NL008929634B01</w:t>
          </w:r>
        </w:p>
        <w:p w14:paraId="7CCF1060" w14:textId="77777777" w:rsidR="008D6864" w:rsidRPr="00A8526B" w:rsidRDefault="008D6864" w:rsidP="00FF2AF6">
          <w:pPr>
            <w:tabs>
              <w:tab w:val="left" w:pos="573"/>
            </w:tabs>
            <w:rPr>
              <w:sz w:val="14"/>
              <w:szCs w:val="14"/>
            </w:rPr>
          </w:pPr>
          <w:r w:rsidRPr="00A8526B">
            <w:rPr>
              <w:sz w:val="14"/>
              <w:szCs w:val="14"/>
            </w:rPr>
            <w:t xml:space="preserve">KvK </w:t>
          </w:r>
          <w:proofErr w:type="gramStart"/>
          <w:r w:rsidRPr="00A8526B">
            <w:rPr>
              <w:sz w:val="14"/>
              <w:szCs w:val="14"/>
            </w:rPr>
            <w:t>nr.</w:t>
          </w:r>
          <w:r w:rsidRPr="00A8526B">
            <w:rPr>
              <w:sz w:val="12"/>
              <w:szCs w:val="12"/>
            </w:rPr>
            <w:t xml:space="preserve"> </w:t>
          </w:r>
          <w:r w:rsidRPr="00A8526B">
            <w:rPr>
              <w:sz w:val="14"/>
              <w:szCs w:val="14"/>
            </w:rPr>
            <w:t>:</w:t>
          </w:r>
          <w:proofErr w:type="gramEnd"/>
          <w:r w:rsidRPr="00A8526B">
            <w:rPr>
              <w:sz w:val="12"/>
              <w:szCs w:val="12"/>
            </w:rPr>
            <w:t xml:space="preserve"> </w:t>
          </w:r>
          <w:r w:rsidRPr="00A8526B">
            <w:rPr>
              <w:sz w:val="14"/>
              <w:szCs w:val="14"/>
            </w:rPr>
            <w:t>23044288</w:t>
          </w:r>
        </w:p>
        <w:p w14:paraId="2EB4388C" w14:textId="77777777" w:rsidR="008D6864" w:rsidRPr="00A8526B" w:rsidRDefault="008D6864" w:rsidP="00FF2AF6">
          <w:pPr>
            <w:tabs>
              <w:tab w:val="left" w:pos="573"/>
            </w:tabs>
            <w:rPr>
              <w:sz w:val="8"/>
              <w:szCs w:val="8"/>
            </w:rPr>
          </w:pPr>
        </w:p>
        <w:p w14:paraId="52EA2E7F" w14:textId="77777777" w:rsidR="008D6864" w:rsidRPr="005405DA" w:rsidRDefault="008D6864" w:rsidP="00FF2AF6">
          <w:pPr>
            <w:tabs>
              <w:tab w:val="left" w:pos="573"/>
            </w:tabs>
            <w:rPr>
              <w:sz w:val="14"/>
              <w:szCs w:val="14"/>
            </w:rPr>
          </w:pPr>
          <w:r w:rsidRPr="005405DA">
            <w:rPr>
              <w:sz w:val="14"/>
              <w:szCs w:val="14"/>
            </w:rPr>
            <w:t>Bankgegevens:</w:t>
          </w:r>
        </w:p>
        <w:p w14:paraId="7D069D98" w14:textId="77777777" w:rsidR="008D6864" w:rsidRPr="006158B9" w:rsidRDefault="008D6864" w:rsidP="00FF2AF6">
          <w:pPr>
            <w:tabs>
              <w:tab w:val="left" w:pos="573"/>
            </w:tabs>
            <w:rPr>
              <w:sz w:val="14"/>
              <w:szCs w:val="14"/>
              <w:lang w:val="en-US"/>
            </w:rPr>
          </w:pPr>
          <w:r w:rsidRPr="006158B9">
            <w:rPr>
              <w:sz w:val="14"/>
              <w:szCs w:val="14"/>
              <w:lang w:val="en-US"/>
            </w:rPr>
            <w:t xml:space="preserve">BIC  : </w:t>
          </w:r>
          <w:r w:rsidR="00B824A8" w:rsidRPr="006158B9">
            <w:rPr>
              <w:sz w:val="14"/>
              <w:szCs w:val="14"/>
              <w:lang w:val="en-US"/>
            </w:rPr>
            <w:t>INGBNL2A</w:t>
          </w:r>
        </w:p>
        <w:p w14:paraId="01D8B9CC" w14:textId="77777777" w:rsidR="008D6864" w:rsidRPr="006158B9" w:rsidRDefault="008D6864" w:rsidP="00FF2AF6">
          <w:pPr>
            <w:tabs>
              <w:tab w:val="left" w:pos="573"/>
            </w:tabs>
            <w:rPr>
              <w:sz w:val="14"/>
              <w:szCs w:val="14"/>
              <w:lang w:val="en-US"/>
            </w:rPr>
          </w:pPr>
          <w:r w:rsidRPr="006158B9">
            <w:rPr>
              <w:sz w:val="14"/>
              <w:szCs w:val="14"/>
              <w:lang w:val="en-US"/>
            </w:rPr>
            <w:t xml:space="preserve">IBAN: </w:t>
          </w:r>
          <w:r w:rsidR="00C364EA" w:rsidRPr="006158B9">
            <w:rPr>
              <w:sz w:val="14"/>
              <w:szCs w:val="14"/>
              <w:lang w:val="en-US"/>
            </w:rPr>
            <w:t>NL96 INGB 0676 071 317</w:t>
          </w:r>
        </w:p>
        <w:p w14:paraId="725C7809" w14:textId="77777777" w:rsidR="008D6864" w:rsidRDefault="008D6864" w:rsidP="00FF2AF6">
          <w:pPr>
            <w:tabs>
              <w:tab w:val="left" w:pos="573"/>
            </w:tabs>
            <w:rPr>
              <w:sz w:val="14"/>
              <w:szCs w:val="14"/>
            </w:rPr>
          </w:pPr>
          <w:r>
            <w:rPr>
              <w:sz w:val="14"/>
              <w:szCs w:val="14"/>
            </w:rPr>
            <w:t>G-rekening:</w:t>
          </w:r>
        </w:p>
        <w:p w14:paraId="6075E290" w14:textId="77777777" w:rsidR="008D6864" w:rsidRDefault="00A55507" w:rsidP="00FF2AF6">
          <w:pPr>
            <w:tabs>
              <w:tab w:val="left" w:pos="573"/>
            </w:tabs>
            <w:rPr>
              <w:sz w:val="14"/>
              <w:szCs w:val="14"/>
            </w:rPr>
          </w:pPr>
          <w:r>
            <w:rPr>
              <w:noProof/>
            </w:rPr>
            <w:drawing>
              <wp:anchor distT="0" distB="0" distL="114300" distR="114300" simplePos="0" relativeHeight="251670528" behindDoc="0" locked="0" layoutInCell="1" allowOverlap="1" wp14:anchorId="295DA5A1" wp14:editId="08A7E124">
                <wp:simplePos x="0" y="0"/>
                <wp:positionH relativeFrom="margin">
                  <wp:posOffset>-19050</wp:posOffset>
                </wp:positionH>
                <wp:positionV relativeFrom="paragraph">
                  <wp:posOffset>177800</wp:posOffset>
                </wp:positionV>
                <wp:extent cx="1571625" cy="190500"/>
                <wp:effectExtent l="0" t="0" r="9525" b="0"/>
                <wp:wrapThrough wrapText="bothSides">
                  <wp:wrapPolygon edited="0">
                    <wp:start x="0" y="0"/>
                    <wp:lineTo x="0" y="19440"/>
                    <wp:lineTo x="21469" y="19440"/>
                    <wp:lineTo x="21469" y="0"/>
                    <wp:lineTo x="0" y="0"/>
                  </wp:wrapPolygon>
                </wp:wrapThrough>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1625" cy="190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6864">
            <w:rPr>
              <w:sz w:val="14"/>
              <w:szCs w:val="14"/>
            </w:rPr>
            <w:t>IBAN:</w:t>
          </w:r>
          <w:r w:rsidR="008D6864" w:rsidRPr="005405DA">
            <w:rPr>
              <w:sz w:val="14"/>
              <w:szCs w:val="14"/>
            </w:rPr>
            <w:t xml:space="preserve"> </w:t>
          </w:r>
          <w:r w:rsidR="00C364EA" w:rsidRPr="00C364EA">
            <w:rPr>
              <w:sz w:val="14"/>
              <w:szCs w:val="14"/>
            </w:rPr>
            <w:t>NL76 INGB 0991 025 245</w:t>
          </w:r>
        </w:p>
        <w:p w14:paraId="25819172" w14:textId="77777777" w:rsidR="008D6864" w:rsidRPr="00E70639" w:rsidRDefault="008D6864" w:rsidP="00FF2AF6">
          <w:pPr>
            <w:tabs>
              <w:tab w:val="left" w:pos="573"/>
            </w:tabs>
            <w:spacing w:line="264" w:lineRule="auto"/>
          </w:pPr>
        </w:p>
      </w:tc>
    </w:tr>
    <w:tr w:rsidR="008D6864" w14:paraId="692F3594" w14:textId="77777777" w:rsidTr="00FF2AF6">
      <w:trPr>
        <w:cantSplit/>
      </w:trPr>
      <w:tc>
        <w:tcPr>
          <w:tcW w:w="3011" w:type="dxa"/>
        </w:tcPr>
        <w:p w14:paraId="2C4188F0" w14:textId="77777777" w:rsidR="008D6864" w:rsidRDefault="008D6864" w:rsidP="00FF2AF6">
          <w:pPr>
            <w:tabs>
              <w:tab w:val="left" w:pos="573"/>
            </w:tabs>
            <w:rPr>
              <w:b/>
              <w:szCs w:val="18"/>
            </w:rPr>
          </w:pPr>
        </w:p>
      </w:tc>
    </w:tr>
  </w:tbl>
  <w:p w14:paraId="5327592A" w14:textId="77777777" w:rsidR="00D047C0" w:rsidRDefault="00D047C0">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E6DF6"/>
    <w:multiLevelType w:val="hybridMultilevel"/>
    <w:tmpl w:val="6EC297A0"/>
    <w:lvl w:ilvl="0" w:tplc="AB6E36BE">
      <w:numFmt w:val="bullet"/>
      <w:lvlText w:val="-"/>
      <w:lvlJc w:val="left"/>
      <w:pPr>
        <w:ind w:left="720" w:hanging="360"/>
      </w:pPr>
      <w:rPr>
        <w:rFonts w:ascii="Times New Roman" w:eastAsia="Times New Roman" w:hAnsi="Times New Roma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5080793"/>
    <w:multiLevelType w:val="hybridMultilevel"/>
    <w:tmpl w:val="4D842664"/>
    <w:lvl w:ilvl="0" w:tplc="9334AF36">
      <w:start w:val="1"/>
      <w:numFmt w:val="bullet"/>
      <w:lvlText w:val="-"/>
      <w:lvlJc w:val="left"/>
      <w:pPr>
        <w:ind w:left="720" w:hanging="360"/>
      </w:pPr>
      <w:rPr>
        <w:rFonts w:ascii="Verdana" w:eastAsia="Times New Roman" w:hAnsi="Verdana" w:cs="Arial" w:hint="default"/>
      </w:rPr>
    </w:lvl>
    <w:lvl w:ilvl="1" w:tplc="04130003">
      <w:start w:val="1"/>
      <w:numFmt w:val="decimal"/>
      <w:lvlText w:val="%2."/>
      <w:lvlJc w:val="left"/>
      <w:pPr>
        <w:tabs>
          <w:tab w:val="num" w:pos="1440"/>
        </w:tabs>
        <w:ind w:left="1440" w:hanging="360"/>
      </w:pPr>
    </w:lvl>
    <w:lvl w:ilvl="2" w:tplc="04130005">
      <w:start w:val="1"/>
      <w:numFmt w:val="decimal"/>
      <w:lvlText w:val="%3."/>
      <w:lvlJc w:val="left"/>
      <w:pPr>
        <w:tabs>
          <w:tab w:val="num" w:pos="2160"/>
        </w:tabs>
        <w:ind w:left="2160" w:hanging="360"/>
      </w:pPr>
    </w:lvl>
    <w:lvl w:ilvl="3" w:tplc="04130001">
      <w:start w:val="1"/>
      <w:numFmt w:val="decimal"/>
      <w:lvlText w:val="%4."/>
      <w:lvlJc w:val="left"/>
      <w:pPr>
        <w:tabs>
          <w:tab w:val="num" w:pos="2880"/>
        </w:tabs>
        <w:ind w:left="2880" w:hanging="360"/>
      </w:pPr>
    </w:lvl>
    <w:lvl w:ilvl="4" w:tplc="04130003">
      <w:start w:val="1"/>
      <w:numFmt w:val="decimal"/>
      <w:lvlText w:val="%5."/>
      <w:lvlJc w:val="left"/>
      <w:pPr>
        <w:tabs>
          <w:tab w:val="num" w:pos="3600"/>
        </w:tabs>
        <w:ind w:left="3600" w:hanging="360"/>
      </w:pPr>
    </w:lvl>
    <w:lvl w:ilvl="5" w:tplc="04130005">
      <w:start w:val="1"/>
      <w:numFmt w:val="decimal"/>
      <w:lvlText w:val="%6."/>
      <w:lvlJc w:val="left"/>
      <w:pPr>
        <w:tabs>
          <w:tab w:val="num" w:pos="4320"/>
        </w:tabs>
        <w:ind w:left="4320" w:hanging="360"/>
      </w:pPr>
    </w:lvl>
    <w:lvl w:ilvl="6" w:tplc="04130001">
      <w:start w:val="1"/>
      <w:numFmt w:val="decimal"/>
      <w:lvlText w:val="%7."/>
      <w:lvlJc w:val="left"/>
      <w:pPr>
        <w:tabs>
          <w:tab w:val="num" w:pos="5040"/>
        </w:tabs>
        <w:ind w:left="5040" w:hanging="360"/>
      </w:pPr>
    </w:lvl>
    <w:lvl w:ilvl="7" w:tplc="04130003">
      <w:start w:val="1"/>
      <w:numFmt w:val="decimal"/>
      <w:lvlText w:val="%8."/>
      <w:lvlJc w:val="left"/>
      <w:pPr>
        <w:tabs>
          <w:tab w:val="num" w:pos="5760"/>
        </w:tabs>
        <w:ind w:left="5760" w:hanging="360"/>
      </w:pPr>
    </w:lvl>
    <w:lvl w:ilvl="8" w:tplc="04130005">
      <w:start w:val="1"/>
      <w:numFmt w:val="decimal"/>
      <w:lvlText w:val="%9."/>
      <w:lvlJc w:val="left"/>
      <w:pPr>
        <w:tabs>
          <w:tab w:val="num" w:pos="6480"/>
        </w:tabs>
        <w:ind w:left="6480" w:hanging="360"/>
      </w:pPr>
    </w:lvl>
  </w:abstractNum>
  <w:abstractNum w:abstractNumId="2" w15:restartNumberingAfterBreak="0">
    <w:nsid w:val="33F1743E"/>
    <w:multiLevelType w:val="hybridMultilevel"/>
    <w:tmpl w:val="73BC8D4A"/>
    <w:lvl w:ilvl="0" w:tplc="AB6E36BE">
      <w:numFmt w:val="bullet"/>
      <w:lvlText w:val="-"/>
      <w:lvlJc w:val="left"/>
      <w:pPr>
        <w:ind w:left="720" w:hanging="360"/>
      </w:pPr>
      <w:rPr>
        <w:rFonts w:ascii="Times New Roman" w:eastAsia="Times New Roman" w:hAnsi="Times New Roma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680346018">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55155243">
    <w:abstractNumId w:val="1"/>
  </w:num>
  <w:num w:numId="3" w16cid:durableId="476459611">
    <w:abstractNumId w:val="0"/>
  </w:num>
  <w:num w:numId="4" w16cid:durableId="725497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281"/>
    <w:rsid w:val="00005DAF"/>
    <w:rsid w:val="00011E08"/>
    <w:rsid w:val="000215E9"/>
    <w:rsid w:val="00027F3D"/>
    <w:rsid w:val="00040B80"/>
    <w:rsid w:val="00052492"/>
    <w:rsid w:val="00071005"/>
    <w:rsid w:val="0007114D"/>
    <w:rsid w:val="000724BC"/>
    <w:rsid w:val="00075A2A"/>
    <w:rsid w:val="0008650F"/>
    <w:rsid w:val="0009686B"/>
    <w:rsid w:val="000F0BC8"/>
    <w:rsid w:val="000F2609"/>
    <w:rsid w:val="0010401E"/>
    <w:rsid w:val="00125DA5"/>
    <w:rsid w:val="001420CA"/>
    <w:rsid w:val="001449DC"/>
    <w:rsid w:val="00164A7D"/>
    <w:rsid w:val="00172459"/>
    <w:rsid w:val="001A2EA9"/>
    <w:rsid w:val="001B65BA"/>
    <w:rsid w:val="001D3257"/>
    <w:rsid w:val="001E2DC4"/>
    <w:rsid w:val="001F4DFC"/>
    <w:rsid w:val="002054FD"/>
    <w:rsid w:val="002069CC"/>
    <w:rsid w:val="00210579"/>
    <w:rsid w:val="002261ED"/>
    <w:rsid w:val="00250791"/>
    <w:rsid w:val="0027335B"/>
    <w:rsid w:val="002750CD"/>
    <w:rsid w:val="0028322F"/>
    <w:rsid w:val="00284EE7"/>
    <w:rsid w:val="00286EBA"/>
    <w:rsid w:val="002969D2"/>
    <w:rsid w:val="002A1D44"/>
    <w:rsid w:val="002D23A6"/>
    <w:rsid w:val="002E2001"/>
    <w:rsid w:val="002E58FF"/>
    <w:rsid w:val="002F07D0"/>
    <w:rsid w:val="002F12EB"/>
    <w:rsid w:val="002F7A56"/>
    <w:rsid w:val="00313FFC"/>
    <w:rsid w:val="00324E2D"/>
    <w:rsid w:val="003473F5"/>
    <w:rsid w:val="00350396"/>
    <w:rsid w:val="00354064"/>
    <w:rsid w:val="003548A4"/>
    <w:rsid w:val="00360F10"/>
    <w:rsid w:val="00376600"/>
    <w:rsid w:val="003921F3"/>
    <w:rsid w:val="003B1B58"/>
    <w:rsid w:val="003B1BF5"/>
    <w:rsid w:val="003B4346"/>
    <w:rsid w:val="003C6524"/>
    <w:rsid w:val="003D3264"/>
    <w:rsid w:val="003D34A6"/>
    <w:rsid w:val="003E47AA"/>
    <w:rsid w:val="003F0283"/>
    <w:rsid w:val="003F1246"/>
    <w:rsid w:val="003F656A"/>
    <w:rsid w:val="004055A9"/>
    <w:rsid w:val="00441202"/>
    <w:rsid w:val="00445281"/>
    <w:rsid w:val="00446E16"/>
    <w:rsid w:val="00447708"/>
    <w:rsid w:val="00450EBC"/>
    <w:rsid w:val="004661B5"/>
    <w:rsid w:val="004A3047"/>
    <w:rsid w:val="004B2669"/>
    <w:rsid w:val="004D3D4E"/>
    <w:rsid w:val="004D5AF8"/>
    <w:rsid w:val="004E4519"/>
    <w:rsid w:val="00502335"/>
    <w:rsid w:val="00503BC1"/>
    <w:rsid w:val="005310B4"/>
    <w:rsid w:val="00537773"/>
    <w:rsid w:val="0055606F"/>
    <w:rsid w:val="0056003F"/>
    <w:rsid w:val="00565C22"/>
    <w:rsid w:val="00571194"/>
    <w:rsid w:val="00575410"/>
    <w:rsid w:val="0059603B"/>
    <w:rsid w:val="005C5AD7"/>
    <w:rsid w:val="005D09D6"/>
    <w:rsid w:val="00607598"/>
    <w:rsid w:val="006158B9"/>
    <w:rsid w:val="00626245"/>
    <w:rsid w:val="00640238"/>
    <w:rsid w:val="00645362"/>
    <w:rsid w:val="006624A8"/>
    <w:rsid w:val="00671DF4"/>
    <w:rsid w:val="00676CB5"/>
    <w:rsid w:val="006956A5"/>
    <w:rsid w:val="0069714B"/>
    <w:rsid w:val="006C7194"/>
    <w:rsid w:val="006D7E4D"/>
    <w:rsid w:val="00730C01"/>
    <w:rsid w:val="00741A10"/>
    <w:rsid w:val="00774C57"/>
    <w:rsid w:val="007848B8"/>
    <w:rsid w:val="007C0F20"/>
    <w:rsid w:val="007C507C"/>
    <w:rsid w:val="007E42DA"/>
    <w:rsid w:val="007F2266"/>
    <w:rsid w:val="007F7E3F"/>
    <w:rsid w:val="00846F4D"/>
    <w:rsid w:val="00855819"/>
    <w:rsid w:val="00863ADB"/>
    <w:rsid w:val="00891F11"/>
    <w:rsid w:val="008D6864"/>
    <w:rsid w:val="008E55A3"/>
    <w:rsid w:val="008F5EC0"/>
    <w:rsid w:val="00921FE3"/>
    <w:rsid w:val="00924977"/>
    <w:rsid w:val="00945133"/>
    <w:rsid w:val="00961C06"/>
    <w:rsid w:val="00962504"/>
    <w:rsid w:val="009778E4"/>
    <w:rsid w:val="00987B1E"/>
    <w:rsid w:val="009917B7"/>
    <w:rsid w:val="00994E04"/>
    <w:rsid w:val="009A02C9"/>
    <w:rsid w:val="009C0B7B"/>
    <w:rsid w:val="00A037EB"/>
    <w:rsid w:val="00A1649F"/>
    <w:rsid w:val="00A31BE9"/>
    <w:rsid w:val="00A418ED"/>
    <w:rsid w:val="00A46479"/>
    <w:rsid w:val="00A52086"/>
    <w:rsid w:val="00A55507"/>
    <w:rsid w:val="00A76BC4"/>
    <w:rsid w:val="00A84BC2"/>
    <w:rsid w:val="00A8526B"/>
    <w:rsid w:val="00A94708"/>
    <w:rsid w:val="00AA0E0E"/>
    <w:rsid w:val="00AA17F7"/>
    <w:rsid w:val="00AA4316"/>
    <w:rsid w:val="00AC1E21"/>
    <w:rsid w:val="00AF4928"/>
    <w:rsid w:val="00B025CA"/>
    <w:rsid w:val="00B357D2"/>
    <w:rsid w:val="00B40BD1"/>
    <w:rsid w:val="00B52838"/>
    <w:rsid w:val="00B809B6"/>
    <w:rsid w:val="00B824A8"/>
    <w:rsid w:val="00BA301A"/>
    <w:rsid w:val="00BB47AA"/>
    <w:rsid w:val="00BB65AE"/>
    <w:rsid w:val="00BC1984"/>
    <w:rsid w:val="00BF56B3"/>
    <w:rsid w:val="00C14E3A"/>
    <w:rsid w:val="00C15CA8"/>
    <w:rsid w:val="00C33AE5"/>
    <w:rsid w:val="00C364EA"/>
    <w:rsid w:val="00C42811"/>
    <w:rsid w:val="00C4577D"/>
    <w:rsid w:val="00C47915"/>
    <w:rsid w:val="00C5152C"/>
    <w:rsid w:val="00C5225C"/>
    <w:rsid w:val="00C61168"/>
    <w:rsid w:val="00C70B00"/>
    <w:rsid w:val="00C72363"/>
    <w:rsid w:val="00C72ED2"/>
    <w:rsid w:val="00C91D27"/>
    <w:rsid w:val="00CA12E3"/>
    <w:rsid w:val="00CA2746"/>
    <w:rsid w:val="00CA406B"/>
    <w:rsid w:val="00CA4598"/>
    <w:rsid w:val="00CA73E6"/>
    <w:rsid w:val="00CC5E02"/>
    <w:rsid w:val="00D047C0"/>
    <w:rsid w:val="00D06EB2"/>
    <w:rsid w:val="00D26DE5"/>
    <w:rsid w:val="00D27395"/>
    <w:rsid w:val="00D55679"/>
    <w:rsid w:val="00D67E64"/>
    <w:rsid w:val="00D73750"/>
    <w:rsid w:val="00D738B5"/>
    <w:rsid w:val="00D822C2"/>
    <w:rsid w:val="00D83A0A"/>
    <w:rsid w:val="00D8718E"/>
    <w:rsid w:val="00E16BB6"/>
    <w:rsid w:val="00E4552C"/>
    <w:rsid w:val="00E85011"/>
    <w:rsid w:val="00E9340A"/>
    <w:rsid w:val="00E94963"/>
    <w:rsid w:val="00EA7DA9"/>
    <w:rsid w:val="00EB2A87"/>
    <w:rsid w:val="00EE12BD"/>
    <w:rsid w:val="00EE72A8"/>
    <w:rsid w:val="00EF0A8D"/>
    <w:rsid w:val="00EF1E11"/>
    <w:rsid w:val="00F14020"/>
    <w:rsid w:val="00F461F8"/>
    <w:rsid w:val="00F50CE2"/>
    <w:rsid w:val="00F6046D"/>
    <w:rsid w:val="00F96445"/>
    <w:rsid w:val="00FA2F16"/>
    <w:rsid w:val="00FA6900"/>
    <w:rsid w:val="00FB2CE3"/>
    <w:rsid w:val="00FD25F0"/>
    <w:rsid w:val="00FE4531"/>
    <w:rsid w:val="00FE6677"/>
    <w:rsid w:val="00FF62D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0"/>
    <o:shapelayout v:ext="edit">
      <o:idmap v:ext="edit" data="2"/>
    </o:shapelayout>
  </w:shapeDefaults>
  <w:decimalSymbol w:val=","/>
  <w:listSeparator w:val=";"/>
  <w14:docId w14:val="28D03672"/>
  <w15:docId w15:val="{ED276336-70D6-445D-BA96-E40BD91AA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37773"/>
    <w:rPr>
      <w:rFonts w:ascii="Verdana" w:hAnsi="Verdana"/>
      <w:snapToGrid w:val="0"/>
      <w:sz w:val="18"/>
      <w:szCs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450EBC"/>
    <w:pPr>
      <w:tabs>
        <w:tab w:val="center" w:pos="4536"/>
        <w:tab w:val="right" w:pos="9072"/>
      </w:tabs>
    </w:pPr>
  </w:style>
  <w:style w:type="character" w:customStyle="1" w:styleId="KoptekstChar">
    <w:name w:val="Koptekst Char"/>
    <w:link w:val="Koptekst"/>
    <w:uiPriority w:val="99"/>
    <w:rsid w:val="00450EBC"/>
    <w:rPr>
      <w:rFonts w:ascii="Verdana" w:hAnsi="Verdana" w:cs="Times New Roman"/>
      <w:snapToGrid w:val="0"/>
      <w:sz w:val="18"/>
      <w:szCs w:val="24"/>
      <w:lang w:eastAsia="en-US"/>
    </w:rPr>
  </w:style>
  <w:style w:type="paragraph" w:styleId="Voettekst">
    <w:name w:val="footer"/>
    <w:basedOn w:val="Standaard"/>
    <w:link w:val="VoettekstChar"/>
    <w:uiPriority w:val="99"/>
    <w:unhideWhenUsed/>
    <w:rsid w:val="00450EBC"/>
    <w:pPr>
      <w:tabs>
        <w:tab w:val="center" w:pos="4536"/>
        <w:tab w:val="right" w:pos="9072"/>
      </w:tabs>
    </w:pPr>
  </w:style>
  <w:style w:type="character" w:customStyle="1" w:styleId="VoettekstChar">
    <w:name w:val="Voettekst Char"/>
    <w:link w:val="Voettekst"/>
    <w:uiPriority w:val="99"/>
    <w:rsid w:val="00450EBC"/>
    <w:rPr>
      <w:rFonts w:ascii="Verdana" w:hAnsi="Verdana" w:cs="Times New Roman"/>
      <w:snapToGrid w:val="0"/>
      <w:sz w:val="18"/>
      <w:szCs w:val="24"/>
      <w:lang w:eastAsia="en-US"/>
    </w:rPr>
  </w:style>
  <w:style w:type="table" w:styleId="Tabelraster">
    <w:name w:val="Table Grid"/>
    <w:basedOn w:val="Standaardtabel"/>
    <w:uiPriority w:val="59"/>
    <w:rsid w:val="00A418E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ntekst">
    <w:name w:val="Balloon Text"/>
    <w:basedOn w:val="Standaard"/>
    <w:link w:val="BallontekstChar"/>
    <w:uiPriority w:val="99"/>
    <w:semiHidden/>
    <w:unhideWhenUsed/>
    <w:rsid w:val="005D09D6"/>
    <w:rPr>
      <w:rFonts w:ascii="Tahoma" w:hAnsi="Tahoma" w:cs="Tahoma"/>
      <w:sz w:val="16"/>
      <w:szCs w:val="16"/>
    </w:rPr>
  </w:style>
  <w:style w:type="character" w:customStyle="1" w:styleId="BallontekstChar">
    <w:name w:val="Ballontekst Char"/>
    <w:basedOn w:val="Standaardalinea-lettertype"/>
    <w:link w:val="Ballontekst"/>
    <w:uiPriority w:val="99"/>
    <w:semiHidden/>
    <w:rsid w:val="005D09D6"/>
    <w:rPr>
      <w:rFonts w:ascii="Tahoma" w:hAnsi="Tahoma" w:cs="Tahoma"/>
      <w:sz w:val="16"/>
      <w:szCs w:val="16"/>
      <w:lang w:eastAsia="en-US"/>
    </w:rPr>
  </w:style>
  <w:style w:type="paragraph" w:styleId="Plattetekst">
    <w:name w:val="Body Text"/>
    <w:basedOn w:val="Standaard"/>
    <w:link w:val="PlattetekstChar"/>
    <w:semiHidden/>
    <w:rsid w:val="00537773"/>
    <w:pPr>
      <w:snapToGrid w:val="0"/>
    </w:pPr>
    <w:rPr>
      <w:rFonts w:ascii="Times New Roman" w:hAnsi="Times New Roman" w:cs="Times New Roman"/>
      <w:b/>
      <w:bCs/>
      <w:snapToGrid/>
      <w:sz w:val="24"/>
      <w:szCs w:val="20"/>
    </w:rPr>
  </w:style>
  <w:style w:type="character" w:customStyle="1" w:styleId="PlattetekstChar">
    <w:name w:val="Platte tekst Char"/>
    <w:basedOn w:val="Standaardalinea-lettertype"/>
    <w:link w:val="Plattetekst"/>
    <w:semiHidden/>
    <w:rsid w:val="00537773"/>
    <w:rPr>
      <w:rFonts w:ascii="Times New Roman" w:hAnsi="Times New Roman" w:cs="Times New Roman"/>
      <w:b/>
      <w:bCs/>
      <w:sz w:val="24"/>
    </w:rPr>
  </w:style>
  <w:style w:type="paragraph" w:styleId="Lijstalinea">
    <w:name w:val="List Paragraph"/>
    <w:basedOn w:val="Standaard"/>
    <w:uiPriority w:val="34"/>
    <w:qFormat/>
    <w:rsid w:val="00537773"/>
    <w:pPr>
      <w:ind w:left="720"/>
      <w:contextualSpacing/>
    </w:pPr>
  </w:style>
  <w:style w:type="character" w:styleId="Hyperlink">
    <w:name w:val="Hyperlink"/>
    <w:basedOn w:val="Standaardalinea-lettertype"/>
    <w:uiPriority w:val="99"/>
    <w:unhideWhenUsed/>
    <w:rsid w:val="00D047C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951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schiltbedrijven.nl/privacyverklaring"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3.xml.rels><?xml version="1.0" encoding="UTF-8" standalone="yes"?>
<Relationships xmlns="http://schemas.openxmlformats.org/package/2006/relationships"><Relationship Id="rId2" Type="http://schemas.openxmlformats.org/officeDocument/2006/relationships/image" Target="media/image6.emf"/><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sjablonen\1%20aanbiedingen%20montage\wand%20montage%20MEERVOUD%20PARTICULIER22.dotx"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e912f10-1dfe-474b-bcae-1facfb945311" xsi:nil="true"/>
    <lcf76f155ced4ddcb4097134ff3c332f xmlns="d3f10b60-3cbd-4d23-b5c5-4759002a3664">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74FD479C0098D47AD887BB3FADF5A97" ma:contentTypeVersion="16" ma:contentTypeDescription="Create a new document." ma:contentTypeScope="" ma:versionID="ba896d1a6b08c2e0e4a192d50990d25e">
  <xsd:schema xmlns:xsd="http://www.w3.org/2001/XMLSchema" xmlns:xs="http://www.w3.org/2001/XMLSchema" xmlns:p="http://schemas.microsoft.com/office/2006/metadata/properties" xmlns:ns2="d3f10b60-3cbd-4d23-b5c5-4759002a3664" xmlns:ns3="8e912f10-1dfe-474b-bcae-1facfb945311" targetNamespace="http://schemas.microsoft.com/office/2006/metadata/properties" ma:root="true" ma:fieldsID="3b0a630885d3fc6d9a59ccde8a894772" ns2:_="" ns3:_="">
    <xsd:import namespace="d3f10b60-3cbd-4d23-b5c5-4759002a3664"/>
    <xsd:import namespace="8e912f10-1dfe-474b-bcae-1facfb94531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DateTaken" minOccurs="0"/>
                <xsd:element ref="ns2:MediaServiceOCR" minOccurs="0"/>
                <xsd:element ref="ns2:MediaServiceLocation"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f10b60-3cbd-4d23-b5c5-4759002a36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63a5a08-bdb1-493c-bc0f-6a02678610b3"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912f10-1dfe-474b-bcae-1facfb945311"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876242f-27cd-4128-897f-6c186f38cf7d}" ma:internalName="TaxCatchAll" ma:showField="CatchAllData" ma:web="8e912f10-1dfe-474b-bcae-1facfb945311">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92D0AC-457B-4708-B6CA-3A653FF31F0D}">
  <ds:schemaRefs>
    <ds:schemaRef ds:uri="http://schemas.microsoft.com/sharepoint/v3/contenttype/forms"/>
  </ds:schemaRefs>
</ds:datastoreItem>
</file>

<file path=customXml/itemProps2.xml><?xml version="1.0" encoding="utf-8"?>
<ds:datastoreItem xmlns:ds="http://schemas.openxmlformats.org/officeDocument/2006/customXml" ds:itemID="{FFC35814-52F5-4C69-91DE-54C37C04EBAF}">
  <ds:schemaRefs>
    <ds:schemaRef ds:uri="http://schemas.microsoft.com/office/2006/metadata/properties"/>
    <ds:schemaRef ds:uri="http://schemas.microsoft.com/office/infopath/2007/PartnerControls"/>
    <ds:schemaRef ds:uri="8e912f10-1dfe-474b-bcae-1facfb945311"/>
    <ds:schemaRef ds:uri="d3f10b60-3cbd-4d23-b5c5-4759002a3664"/>
  </ds:schemaRefs>
</ds:datastoreItem>
</file>

<file path=customXml/itemProps3.xml><?xml version="1.0" encoding="utf-8"?>
<ds:datastoreItem xmlns:ds="http://schemas.openxmlformats.org/officeDocument/2006/customXml" ds:itemID="{2D3321D2-1686-4BF0-AB7D-CAA673ADCA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f10b60-3cbd-4d23-b5c5-4759002a3664"/>
    <ds:schemaRef ds:uri="8e912f10-1dfe-474b-bcae-1facfb9453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wand montage MEERVOUD PARTICULIER22.dotx</Template>
  <TotalTime>35</TotalTime>
  <Pages>6</Pages>
  <Words>1415</Words>
  <Characters>7784</Characters>
  <Application>Microsoft Office Word</Application>
  <DocSecurity>0</DocSecurity>
  <Lines>64</Lines>
  <Paragraphs>18</Paragraphs>
  <ScaleCrop>false</ScaleCrop>
  <HeadingPairs>
    <vt:vector size="2" baseType="variant">
      <vt:variant>
        <vt:lpstr>Titel</vt:lpstr>
      </vt:variant>
      <vt:variant>
        <vt:i4>1</vt:i4>
      </vt:variant>
    </vt:vector>
  </HeadingPairs>
  <TitlesOfParts>
    <vt:vector size="1" baseType="lpstr">
      <vt:lpstr/>
    </vt:vector>
  </TitlesOfParts>
  <Company>Schilt</Company>
  <LinksUpToDate>false</LinksUpToDate>
  <CharactersWithSpaces>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 JONG Rianne</dc:creator>
  <cp:lastModifiedBy>HICKOX Lars</cp:lastModifiedBy>
  <cp:revision>41</cp:revision>
  <cp:lastPrinted>2023-12-20T08:17:00Z</cp:lastPrinted>
  <dcterms:created xsi:type="dcterms:W3CDTF">2026-04-20T12:15:00Z</dcterms:created>
  <dcterms:modified xsi:type="dcterms:W3CDTF">2026-08-20T11:28:00Z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4e9f304c,74258159,63e10b8f</vt:lpwstr>
  </property>
  <property fmtid="{D5CDD505-2E9C-101B-9397-08002B2CF9AE}" pid="3" name="ClassificationContentMarkingFooterFontProps">
    <vt:lpwstr>#ff0000,10,Aptos</vt:lpwstr>
  </property>
  <property fmtid="{D5CDD505-2E9C-101B-9397-08002B2CF9AE}" pid="4" name="ClassificationContentMarkingFooterText">
    <vt:lpwstr>C2-Vertrouwelijk</vt:lpwstr>
  </property>
  <property fmtid="{D5CDD505-2E9C-101B-9397-08002B2CF9AE}" pid="5" name="MSIP_Label_adee8534-ac8b-4717-bcc0-30018ef3ea8e_Enabled">
    <vt:lpwstr>true</vt:lpwstr>
  </property>
  <property fmtid="{D5CDD505-2E9C-101B-9397-08002B2CF9AE}" pid="6" name="MSIP_Label_adee8534-ac8b-4717-bcc0-30018ef3ea8e_SetDate">
    <vt:lpwstr>2026-04-20T12:17:37Z</vt:lpwstr>
  </property>
  <property fmtid="{D5CDD505-2E9C-101B-9397-08002B2CF9AE}" pid="7" name="MSIP_Label_adee8534-ac8b-4717-bcc0-30018ef3ea8e_Method">
    <vt:lpwstr>Standard</vt:lpwstr>
  </property>
  <property fmtid="{D5CDD505-2E9C-101B-9397-08002B2CF9AE}" pid="8" name="MSIP_Label_adee8534-ac8b-4717-bcc0-30018ef3ea8e_Name">
    <vt:lpwstr>NL -  C2-Vertrouwelijk</vt:lpwstr>
  </property>
  <property fmtid="{D5CDD505-2E9C-101B-9397-08002B2CF9AE}" pid="9" name="MSIP_Label_adee8534-ac8b-4717-bcc0-30018ef3ea8e_SiteId">
    <vt:lpwstr>cae7d061-08f3-40dd-80c3-3c0b8889224a</vt:lpwstr>
  </property>
  <property fmtid="{D5CDD505-2E9C-101B-9397-08002B2CF9AE}" pid="10" name="MSIP_Label_adee8534-ac8b-4717-bcc0-30018ef3ea8e_ActionId">
    <vt:lpwstr>91e6ee5b-1fe9-46dc-bd7f-5a503f742832</vt:lpwstr>
  </property>
  <property fmtid="{D5CDD505-2E9C-101B-9397-08002B2CF9AE}" pid="11" name="MSIP_Label_adee8534-ac8b-4717-bcc0-30018ef3ea8e_ContentBits">
    <vt:lpwstr>2</vt:lpwstr>
  </property>
  <property fmtid="{D5CDD505-2E9C-101B-9397-08002B2CF9AE}" pid="12" name="MSIP_Label_adee8534-ac8b-4717-bcc0-30018ef3ea8e_Tag">
    <vt:lpwstr>10, 3, 0, 1</vt:lpwstr>
  </property>
  <property fmtid="{D5CDD505-2E9C-101B-9397-08002B2CF9AE}" pid="13" name="ContentTypeId">
    <vt:lpwstr>0x010100474FD479C0098D47AD887BB3FADF5A97</vt:lpwstr>
  </property>
  <property fmtid="{D5CDD505-2E9C-101B-9397-08002B2CF9AE}" pid="14" name="MediaServiceImageTags">
    <vt:lpwstr/>
  </property>
</Properties>
</file>